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976" w:type="dxa"/>
        <w:tblInd w:w="75" w:type="dxa"/>
        <w:tblLook w:val="04A0" w:firstRow="1" w:lastRow="0" w:firstColumn="1" w:lastColumn="0" w:noHBand="0" w:noVBand="1"/>
      </w:tblPr>
      <w:tblGrid>
        <w:gridCol w:w="973"/>
        <w:gridCol w:w="2817"/>
        <w:gridCol w:w="1673"/>
        <w:gridCol w:w="748"/>
        <w:gridCol w:w="1021"/>
        <w:gridCol w:w="1139"/>
        <w:gridCol w:w="605"/>
      </w:tblGrid>
      <w:tr w:rsidR="585B54EF" w:rsidTr="3FA5363B" w14:paraId="25C7E446" w14:textId="77777777">
        <w:trPr>
          <w:trHeight w:val="225"/>
        </w:trPr>
        <w:tc>
          <w:tcPr>
            <w:tcW w:w="3790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nil"/>
            </w:tcBorders>
            <w:tcMar>
              <w:left w:w="70" w:type="dxa"/>
              <w:right w:w="70" w:type="dxa"/>
            </w:tcMar>
          </w:tcPr>
          <w:p w:rsidR="585B54EF" w:rsidP="31BDDD1F" w:rsidRDefault="585B54EF" w14:paraId="3B2AFE1D" w14:textId="6E8C653E">
            <w:pPr>
              <w:ind w:firstLine="0"/>
            </w:pPr>
            <w:r w:rsidRPr="4B0DC62E" w:rsidR="585B54EF">
              <w:rPr>
                <w:rFonts w:ascii="Arial" w:hAnsi="Arial" w:eastAsia="Arial" w:cs="Arial"/>
                <w:b w:val="1"/>
                <w:bCs w:val="1"/>
                <w:sz w:val="16"/>
                <w:szCs w:val="16"/>
              </w:rPr>
              <w:t>Numer zlecenia oraz nazwa i akronim projektu:</w:t>
            </w:r>
          </w:p>
          <w:p w:rsidR="585B54EF" w:rsidP="3FA5363B" w:rsidRDefault="585B54EF" w14:paraId="4172ED6D" w14:textId="538B8CD3">
            <w:pPr>
              <w:ind w:firstLine="0"/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</w:pPr>
            <w:r w:rsidRPr="3FA5363B" w:rsidR="3838953E"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NeuralRoads</w:t>
            </w:r>
          </w:p>
        </w:tc>
        <w:tc>
          <w:tcPr>
            <w:tcW w:w="2421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nil"/>
            </w:tcBorders>
            <w:tcMar>
              <w:left w:w="70" w:type="dxa"/>
              <w:right w:w="70" w:type="dxa"/>
            </w:tcMar>
          </w:tcPr>
          <w:p w:rsidR="585B54EF" w:rsidP="31BDDD1F" w:rsidRDefault="585B54EF" w14:paraId="76914C36" w14:textId="071FE4DC">
            <w:pPr>
              <w:ind w:firstLine="0"/>
            </w:pPr>
            <w:r w:rsidRPr="31BDDD1F" w:rsidR="585B54EF">
              <w:rPr>
                <w:rFonts w:ascii="Arial" w:hAnsi="Arial" w:eastAsia="Arial" w:cs="Arial"/>
                <w:b w:val="1"/>
                <w:bCs w:val="1"/>
                <w:sz w:val="16"/>
                <w:szCs w:val="16"/>
              </w:rPr>
              <w:t>Zleceniodawca:</w:t>
            </w:r>
          </w:p>
          <w:p w:rsidR="585B54EF" w:rsidP="31BDDD1F" w:rsidRDefault="585B54EF" w14:paraId="03237AEF" w14:textId="19FE307A">
            <w:pPr>
              <w:ind w:firstLine="0"/>
            </w:pPr>
            <w:r w:rsidRPr="31BDDD1F" w:rsidR="585B54EF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Polsko-Japońska Akademia Technik Komputerowych w Gdańsku</w:t>
            </w:r>
          </w:p>
        </w:tc>
        <w:tc>
          <w:tcPr>
            <w:tcW w:w="2765" w:type="dxa"/>
            <w:gridSpan w:val="3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left w:w="70" w:type="dxa"/>
              <w:right w:w="70" w:type="dxa"/>
            </w:tcMar>
          </w:tcPr>
          <w:p w:rsidR="585B54EF" w:rsidP="31BDDD1F" w:rsidRDefault="585B54EF" w14:paraId="520C253E" w14:textId="553F8181">
            <w:pPr>
              <w:ind w:firstLine="0"/>
            </w:pPr>
            <w:r w:rsidRPr="31BDDD1F" w:rsidR="585B54EF">
              <w:rPr>
                <w:rFonts w:ascii="Arial" w:hAnsi="Arial" w:eastAsia="Arial" w:cs="Arial"/>
                <w:b w:val="1"/>
                <w:bCs w:val="1"/>
                <w:sz w:val="16"/>
                <w:szCs w:val="16"/>
              </w:rPr>
              <w:t>Zleceniobiorca:</w:t>
            </w:r>
            <w:r w:rsidRPr="31BDDD1F" w:rsidR="6E9381D4">
              <w:rPr>
                <w:rFonts w:ascii="Arial" w:hAnsi="Arial" w:eastAsia="Arial" w:cs="Arial"/>
                <w:b w:val="1"/>
                <w:bCs w:val="1"/>
                <w:sz w:val="16"/>
                <w:szCs w:val="16"/>
              </w:rPr>
              <w:t xml:space="preserve">  </w:t>
            </w:r>
            <w:r w:rsidR="4C3003AB">
              <w:drawing>
                <wp:inline wp14:editId="65DC2791" wp14:anchorId="364844E1">
                  <wp:extent cx="1076325" cy="1076325"/>
                  <wp:effectExtent l="0" t="0" r="0" b="0"/>
                  <wp:docPr id="16403250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40325016" name="Picture 1640325016"/>
                          <pic:cNvPicPr/>
                        </pic:nvPicPr>
                        <pic:blipFill>
                          <a:blip xmlns:r="http://schemas.openxmlformats.org/officeDocument/2006/relationships" r:embed="rId85526559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85B54EF" w:rsidTr="3FA5363B" w14:paraId="36D3E0FA" w14:textId="77777777">
        <w:trPr>
          <w:trHeight w:val="1050"/>
        </w:trPr>
        <w:tc>
          <w:tcPr>
            <w:tcW w:w="3790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nil"/>
            </w:tcBorders>
            <w:tcMar>
              <w:left w:w="70" w:type="dxa"/>
              <w:right w:w="70" w:type="dxa"/>
            </w:tcMar>
          </w:tcPr>
          <w:p w:rsidR="585B54EF" w:rsidP="31BDDD1F" w:rsidRDefault="585B54EF" w14:paraId="13577046" w14:textId="72E73CFD">
            <w:pPr>
              <w:ind w:firstLine="0"/>
            </w:pPr>
            <w:r w:rsidRPr="31BDDD1F" w:rsidR="585B54EF">
              <w:rPr>
                <w:rFonts w:ascii="Arial" w:hAnsi="Arial" w:eastAsia="Arial" w:cs="Arial"/>
                <w:b w:val="1"/>
                <w:bCs w:val="1"/>
                <w:sz w:val="16"/>
                <w:szCs w:val="16"/>
              </w:rPr>
              <w:t xml:space="preserve">Zespół projektowy: </w:t>
            </w:r>
          </w:p>
          <w:p w:rsidR="585B54EF" w:rsidP="31BDDD1F" w:rsidRDefault="585B54EF" w14:paraId="7CE87E90" w14:textId="09C0E1B7">
            <w:pPr>
              <w:ind w:firstLine="0"/>
            </w:pPr>
            <w:r w:rsidRPr="31BDDD1F" w:rsidR="585B54EF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Sergiusz Kutny</w:t>
            </w:r>
          </w:p>
          <w:p w:rsidR="585B54EF" w:rsidP="31BDDD1F" w:rsidRDefault="585B54EF" w14:paraId="4CCDE08D" w14:textId="15C26087">
            <w:pPr>
              <w:ind w:firstLine="0"/>
            </w:pPr>
            <w:r w:rsidRPr="31BDDD1F" w:rsidR="585B54EF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Władysław Sierota</w:t>
            </w:r>
          </w:p>
          <w:p w:rsidR="585B54EF" w:rsidP="31BDDD1F" w:rsidRDefault="585B54EF" w14:paraId="1F6CE2AD" w14:textId="49CCDEF0">
            <w:pPr>
              <w:ind w:firstLine="0"/>
            </w:pPr>
            <w:r w:rsidRPr="31BDDD1F" w:rsidR="585B54EF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 xml:space="preserve">Piotr de </w:t>
            </w:r>
            <w:r w:rsidRPr="31BDDD1F" w:rsidR="585B54EF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Biberstein</w:t>
            </w:r>
            <w:r w:rsidRPr="31BDDD1F" w:rsidR="585B54EF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 xml:space="preserve"> </w:t>
            </w:r>
            <w:r w:rsidRPr="31BDDD1F" w:rsidR="585B54EF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Kazimirski</w:t>
            </w:r>
          </w:p>
        </w:tc>
        <w:tc>
          <w:tcPr>
            <w:tcW w:w="2421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nil"/>
            </w:tcBorders>
            <w:tcMar>
              <w:left w:w="70" w:type="dxa"/>
              <w:right w:w="70" w:type="dxa"/>
            </w:tcMar>
          </w:tcPr>
          <w:p w:rsidR="585B54EF" w:rsidP="31BDDD1F" w:rsidRDefault="585B54EF" w14:paraId="3F3C37FD" w14:textId="6EA952C5">
            <w:pPr>
              <w:ind w:firstLine="0"/>
            </w:pPr>
            <w:r w:rsidRPr="31BDDD1F" w:rsidR="585B54EF">
              <w:rPr>
                <w:rFonts w:ascii="Arial" w:hAnsi="Arial" w:eastAsia="Arial" w:cs="Arial"/>
                <w:b w:val="1"/>
                <w:bCs w:val="1"/>
                <w:sz w:val="16"/>
                <w:szCs w:val="16"/>
              </w:rPr>
              <w:t>Kierownik projektu:</w:t>
            </w:r>
          </w:p>
          <w:p w:rsidR="585B54EF" w:rsidP="31BDDD1F" w:rsidRDefault="585B54EF" w14:paraId="74EC6A9A" w14:textId="4DEF69C2">
            <w:pPr>
              <w:ind w:firstLine="0"/>
            </w:pPr>
            <w:r w:rsidRPr="31BDDD1F" w:rsidR="585B54EF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Sergiusz Kutny</w:t>
            </w:r>
          </w:p>
        </w:tc>
        <w:tc>
          <w:tcPr>
            <w:tcW w:w="2765" w:type="dxa"/>
            <w:gridSpan w:val="3"/>
            <w:vMerge/>
            <w:tcBorders/>
            <w:tcMar/>
            <w:vAlign w:val="center"/>
          </w:tcPr>
          <w:p w:rsidR="009C6905" w:rsidRDefault="009C6905" w14:paraId="49036934" w14:textId="77777777"/>
        </w:tc>
      </w:tr>
      <w:tr w:rsidR="585B54EF" w:rsidTr="3FA5363B" w14:paraId="12AAE708" w14:textId="77777777">
        <w:trPr>
          <w:trHeight w:val="225"/>
        </w:trPr>
        <w:tc>
          <w:tcPr>
            <w:tcW w:w="3790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nil"/>
            </w:tcBorders>
            <w:tcMar>
              <w:left w:w="70" w:type="dxa"/>
              <w:right w:w="70" w:type="dxa"/>
            </w:tcMar>
          </w:tcPr>
          <w:p w:rsidR="585B54EF" w:rsidP="31BDDD1F" w:rsidRDefault="585B54EF" w14:paraId="0DCDF438" w14:textId="6B7EFAF9">
            <w:pPr>
              <w:ind w:firstLine="0"/>
            </w:pPr>
            <w:r w:rsidRPr="31BDDD1F" w:rsidR="585B54EF">
              <w:rPr>
                <w:rFonts w:ascii="Arial" w:hAnsi="Arial" w:eastAsia="Arial" w:cs="Arial"/>
                <w:b w:val="1"/>
                <w:bCs w:val="1"/>
                <w:sz w:val="16"/>
                <w:szCs w:val="16"/>
              </w:rPr>
              <w:t xml:space="preserve">Nazwa dokumentu: </w:t>
            </w:r>
          </w:p>
          <w:p w:rsidR="585B54EF" w:rsidP="31BDDD1F" w:rsidRDefault="585B54EF" w14:paraId="551F52C8" w14:textId="6677462A">
            <w:pPr>
              <w:ind w:firstLine="0"/>
            </w:pPr>
            <w:r w:rsidRPr="31BDDD1F" w:rsidR="585B54EF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Specyfikacja Wymagań Systemowych</w:t>
            </w:r>
          </w:p>
        </w:tc>
        <w:tc>
          <w:tcPr>
            <w:tcW w:w="2421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</w:tcPr>
          <w:p w:rsidR="585B54EF" w:rsidP="31BDDD1F" w:rsidRDefault="585B54EF" w14:paraId="4BFF6DEA" w14:textId="00507ACB">
            <w:pPr>
              <w:ind w:firstLine="0"/>
            </w:pPr>
            <w:r w:rsidRPr="31BDDD1F" w:rsidR="585B54EF">
              <w:rPr>
                <w:rFonts w:ascii="Arial" w:hAnsi="Arial" w:eastAsia="Arial" w:cs="Arial"/>
                <w:b w:val="1"/>
                <w:bCs w:val="1"/>
                <w:sz w:val="16"/>
                <w:szCs w:val="16"/>
              </w:rPr>
              <w:t>Odpowiedzialny za dokument:</w:t>
            </w:r>
          </w:p>
          <w:p w:rsidR="585B54EF" w:rsidP="31BDDD1F" w:rsidRDefault="585B54EF" w14:paraId="59467132" w14:textId="0BAF774D">
            <w:pPr>
              <w:ind w:firstLine="0"/>
            </w:pPr>
            <w:r w:rsidRPr="31BDDD1F" w:rsidR="585B54EF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Sergiusz Kutny</w:t>
            </w:r>
          </w:p>
        </w:tc>
        <w:tc>
          <w:tcPr>
            <w:tcW w:w="2765" w:type="dxa"/>
            <w:gridSpan w:val="3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</w:tcPr>
          <w:p w:rsidR="585B54EF" w:rsidP="31BDDD1F" w:rsidRDefault="585B54EF" w14:paraId="111F189D" w14:textId="0F748597">
            <w:pPr>
              <w:ind w:firstLine="0"/>
            </w:pPr>
            <w:r w:rsidRPr="31BDDD1F" w:rsidR="585B54EF">
              <w:rPr>
                <w:rFonts w:ascii="Arial" w:hAnsi="Arial" w:eastAsia="Arial" w:cs="Arial"/>
                <w:b w:val="1"/>
                <w:bCs w:val="1"/>
                <w:sz w:val="16"/>
                <w:szCs w:val="16"/>
              </w:rPr>
              <w:t>Promotor:</w:t>
            </w:r>
          </w:p>
          <w:p w:rsidR="585B54EF" w:rsidP="31BDDD1F" w:rsidRDefault="585B54EF" w14:paraId="34021E1E" w14:textId="7011112F">
            <w:pPr>
              <w:ind w:firstLine="0"/>
            </w:pPr>
            <w:r w:rsidRPr="31BDDD1F" w:rsidR="585B54EF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Michał Hyla</w:t>
            </w:r>
          </w:p>
        </w:tc>
      </w:tr>
      <w:tr w:rsidR="585B54EF" w:rsidTr="3FA5363B" w14:paraId="69FAE0EC" w14:textId="77777777">
        <w:trPr>
          <w:gridAfter w:val="1"/>
          <w:wAfter w:w="605" w:type="dxa"/>
          <w:trHeight w:val="345"/>
        </w:trPr>
        <w:tc>
          <w:tcPr>
            <w:tcW w:w="8371" w:type="dxa"/>
            <w:gridSpan w:val="6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nil"/>
            </w:tcBorders>
            <w:tcMar>
              <w:left w:w="70" w:type="dxa"/>
              <w:right w:w="70" w:type="dxa"/>
            </w:tcMar>
            <w:vAlign w:val="bottom"/>
          </w:tcPr>
          <w:p w:rsidR="585B54EF" w:rsidP="585B54EF" w:rsidRDefault="585B54EF" w14:paraId="4075A645" w14:textId="37853369">
            <w:pPr>
              <w:jc w:val="center"/>
            </w:pPr>
            <w:r w:rsidRPr="585B54EF">
              <w:rPr>
                <w:rFonts w:ascii="Arial" w:hAnsi="Arial" w:eastAsia="Arial" w:cs="Arial"/>
                <w:b/>
                <w:bCs/>
                <w:sz w:val="16"/>
                <w:szCs w:val="16"/>
              </w:rPr>
              <w:t>Historia dokumentu</w:t>
            </w:r>
          </w:p>
        </w:tc>
      </w:tr>
      <w:tr w:rsidR="585B54EF" w:rsidTr="3FA5363B" w14:paraId="4C2EE396" w14:textId="77777777">
        <w:trPr>
          <w:trHeight w:val="300"/>
        </w:trPr>
        <w:tc>
          <w:tcPr>
            <w:tcW w:w="97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24C45024" w14:textId="40C41A52">
            <w:pPr>
              <w:jc w:val="center"/>
            </w:pPr>
            <w:r w:rsidRPr="585B54EF">
              <w:rPr>
                <w:rFonts w:ascii="Arial" w:hAnsi="Arial" w:eastAsia="Arial" w:cs="Arial"/>
                <w:b/>
                <w:bCs/>
                <w:sz w:val="16"/>
                <w:szCs w:val="16"/>
              </w:rPr>
              <w:t>Wersja</w:t>
            </w:r>
          </w:p>
        </w:tc>
        <w:tc>
          <w:tcPr>
            <w:tcW w:w="2817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135E3B97" w14:textId="249E5A8A">
            <w:pPr>
              <w:jc w:val="center"/>
            </w:pPr>
            <w:r w:rsidRPr="585B54EF">
              <w:rPr>
                <w:rFonts w:ascii="Arial" w:hAnsi="Arial" w:eastAsia="Arial" w:cs="Arial"/>
                <w:b/>
                <w:bCs/>
                <w:sz w:val="16"/>
                <w:szCs w:val="16"/>
              </w:rPr>
              <w:t>Opis modyfikacji</w:t>
            </w:r>
          </w:p>
        </w:tc>
        <w:tc>
          <w:tcPr>
            <w:tcW w:w="1673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4CAB63D2" w14:textId="29CCB98B">
            <w:pPr>
              <w:jc w:val="center"/>
            </w:pPr>
            <w:r w:rsidRPr="585B54EF">
              <w:rPr>
                <w:rFonts w:ascii="Arial" w:hAnsi="Arial" w:eastAsia="Arial" w:cs="Arial"/>
                <w:b/>
                <w:bCs/>
                <w:sz w:val="16"/>
                <w:szCs w:val="16"/>
              </w:rPr>
              <w:t>Rozdział / strona</w:t>
            </w:r>
          </w:p>
        </w:tc>
        <w:tc>
          <w:tcPr>
            <w:tcW w:w="1769" w:type="dxa"/>
            <w:gridSpan w:val="2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41ECE27A" w14:textId="70BF6C07">
            <w:pPr>
              <w:jc w:val="center"/>
            </w:pPr>
            <w:r w:rsidRPr="585B54EF">
              <w:rPr>
                <w:rFonts w:ascii="Arial" w:hAnsi="Arial" w:eastAsia="Arial" w:cs="Arial"/>
                <w:b/>
                <w:bCs/>
                <w:sz w:val="16"/>
                <w:szCs w:val="16"/>
              </w:rPr>
              <w:t>Autor modyfikacji</w:t>
            </w:r>
          </w:p>
        </w:tc>
        <w:tc>
          <w:tcPr>
            <w:tcW w:w="1744" w:type="dxa"/>
            <w:gridSpan w:val="2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5C8BF33E" w14:textId="51017096">
            <w:pPr>
              <w:jc w:val="center"/>
            </w:pPr>
            <w:r w:rsidRPr="585B54EF">
              <w:rPr>
                <w:rFonts w:ascii="Arial" w:hAnsi="Arial" w:eastAsia="Arial" w:cs="Arial"/>
                <w:b/>
                <w:bCs/>
                <w:sz w:val="16"/>
                <w:szCs w:val="16"/>
              </w:rPr>
              <w:t>Data</w:t>
            </w:r>
          </w:p>
        </w:tc>
      </w:tr>
      <w:tr w:rsidR="585B54EF" w:rsidTr="3FA5363B" w14:paraId="774C6EE2" w14:textId="77777777">
        <w:trPr>
          <w:trHeight w:val="300"/>
        </w:trPr>
        <w:tc>
          <w:tcPr>
            <w:tcW w:w="97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nil"/>
            </w:tcBorders>
            <w:tcMar>
              <w:left w:w="70" w:type="dxa"/>
              <w:right w:w="70" w:type="dxa"/>
            </w:tcMar>
          </w:tcPr>
          <w:p w:rsidR="585B54EF" w:rsidP="585B54EF" w:rsidRDefault="585B54EF" w14:paraId="42AA9E13" w14:textId="295AB23D">
            <w:r w:rsidRPr="585B54EF">
              <w:rPr>
                <w:rFonts w:ascii="Arial" w:hAnsi="Arial" w:eastAsia="Arial" w:cs="Arial"/>
                <w:i/>
                <w:iCs/>
                <w:sz w:val="16"/>
                <w:szCs w:val="16"/>
              </w:rPr>
              <w:t>0</w:t>
            </w:r>
          </w:p>
        </w:tc>
        <w:tc>
          <w:tcPr>
            <w:tcW w:w="281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nil"/>
            </w:tcBorders>
            <w:tcMar>
              <w:left w:w="70" w:type="dxa"/>
              <w:right w:w="70" w:type="dxa"/>
            </w:tcMar>
          </w:tcPr>
          <w:p w:rsidR="585B54EF" w:rsidP="31BDDD1F" w:rsidRDefault="585B54EF" w14:paraId="2A15174D" w14:textId="6DBEAF3F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0"/>
              <w:jc w:val="left"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31BDDD1F" w:rsidR="20297225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 xml:space="preserve">Wstępne ustalenie </w:t>
            </w:r>
            <w:r w:rsidRPr="31BDDD1F" w:rsidR="4AC45992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wymagań, udziałowców itp.</w:t>
            </w:r>
          </w:p>
        </w:tc>
        <w:tc>
          <w:tcPr>
            <w:tcW w:w="167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nil"/>
            </w:tcBorders>
            <w:tcMar>
              <w:left w:w="70" w:type="dxa"/>
              <w:right w:w="70" w:type="dxa"/>
            </w:tcMar>
          </w:tcPr>
          <w:p w:rsidR="585B54EF" w:rsidP="585B54EF" w:rsidRDefault="585B54EF" w14:paraId="020286A9" w14:textId="73C7D0C7">
            <w:r w:rsidRPr="585B54EF">
              <w:rPr>
                <w:rFonts w:ascii="Arial" w:hAnsi="Arial" w:eastAsia="Arial" w:cs="Arial"/>
                <w:i/>
                <w:iCs/>
                <w:sz w:val="16"/>
                <w:szCs w:val="16"/>
              </w:rPr>
              <w:t>całość</w:t>
            </w:r>
          </w:p>
        </w:tc>
        <w:tc>
          <w:tcPr>
            <w:tcW w:w="1769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nil"/>
            </w:tcBorders>
            <w:tcMar>
              <w:left w:w="70" w:type="dxa"/>
              <w:right w:w="70" w:type="dxa"/>
            </w:tcMar>
          </w:tcPr>
          <w:p w:rsidR="585B54EF" w:rsidP="585B54EF" w:rsidRDefault="585B54EF" w14:paraId="2AA49BD6" w14:textId="26039CAC">
            <w:r w:rsidRPr="585B54EF">
              <w:rPr>
                <w:rFonts w:ascii="Arial" w:hAnsi="Arial" w:eastAsia="Arial" w:cs="Arial"/>
                <w:i/>
                <w:iCs/>
                <w:sz w:val="16"/>
                <w:szCs w:val="16"/>
              </w:rPr>
              <w:t>Sergiusz Kutny</w:t>
            </w:r>
          </w:p>
        </w:tc>
        <w:tc>
          <w:tcPr>
            <w:tcW w:w="1744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</w:tcPr>
          <w:p w:rsidR="585B54EF" w:rsidP="31BDDD1F" w:rsidRDefault="585B54EF" w14:paraId="1D59C302" w14:textId="1D52E12B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31BDDD1F" w:rsidR="53882041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11.03.2026r.</w:t>
            </w:r>
          </w:p>
        </w:tc>
      </w:tr>
      <w:tr w:rsidR="585B54EF" w:rsidTr="3FA5363B" w14:paraId="3520CE0C" w14:textId="77777777">
        <w:trPr>
          <w:trHeight w:val="300"/>
        </w:trPr>
        <w:tc>
          <w:tcPr>
            <w:tcW w:w="973" w:type="dxa"/>
            <w:tcBorders>
              <w:top w:val="single" w:color="000000" w:themeColor="text1" w:sz="8" w:space="0"/>
              <w:left w:val="nil"/>
              <w:bottom w:val="nil"/>
              <w:right w:val="nil"/>
            </w:tcBorders>
            <w:tcMar/>
            <w:vAlign w:val="center"/>
          </w:tcPr>
          <w:p w:rsidR="585B54EF" w:rsidRDefault="585B54EF" w14:paraId="4FBF71EE" w14:textId="02A8A1E4"/>
        </w:tc>
        <w:tc>
          <w:tcPr>
            <w:tcW w:w="2817" w:type="dxa"/>
            <w:tcBorders>
              <w:top w:val="single" w:color="000000" w:themeColor="text1" w:sz="8" w:space="0"/>
              <w:left w:val="nil"/>
              <w:bottom w:val="nil"/>
              <w:right w:val="nil"/>
            </w:tcBorders>
            <w:tcMar/>
            <w:vAlign w:val="center"/>
          </w:tcPr>
          <w:p w:rsidR="585B54EF" w:rsidRDefault="585B54EF" w14:paraId="3385C04B" w14:textId="4A3EB2F4"/>
        </w:tc>
        <w:tc>
          <w:tcPr>
            <w:tcW w:w="1673" w:type="dxa"/>
            <w:tcBorders>
              <w:top w:val="single" w:color="000000" w:themeColor="text1" w:sz="8" w:space="0"/>
              <w:left w:val="nil"/>
              <w:bottom w:val="nil"/>
              <w:right w:val="nil"/>
            </w:tcBorders>
            <w:tcMar/>
            <w:vAlign w:val="center"/>
          </w:tcPr>
          <w:p w:rsidR="585B54EF" w:rsidRDefault="585B54EF" w14:paraId="6EAEE8E4" w14:textId="30C17AA1"/>
        </w:tc>
        <w:tc>
          <w:tcPr>
            <w:tcW w:w="748" w:type="dxa"/>
            <w:tcBorders>
              <w:top w:val="single" w:color="000000" w:themeColor="text1" w:sz="8" w:space="0"/>
              <w:left w:val="nil"/>
              <w:bottom w:val="nil"/>
              <w:right w:val="nil"/>
            </w:tcBorders>
            <w:tcMar/>
            <w:vAlign w:val="center"/>
          </w:tcPr>
          <w:p w:rsidR="585B54EF" w:rsidRDefault="585B54EF" w14:paraId="3EE57F8C" w14:textId="2B06DFAD"/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="585B54EF" w:rsidRDefault="585B54EF" w14:paraId="0152AF16" w14:textId="315CC56F"/>
        </w:tc>
        <w:tc>
          <w:tcPr>
            <w:tcW w:w="1139" w:type="dxa"/>
            <w:tcBorders>
              <w:top w:val="single" w:color="000000" w:themeColor="text1" w:sz="8" w:space="0"/>
              <w:left w:val="nil"/>
              <w:bottom w:val="nil"/>
              <w:right w:val="nil"/>
            </w:tcBorders>
            <w:tcMar/>
            <w:vAlign w:val="center"/>
          </w:tcPr>
          <w:p w:rsidR="585B54EF" w:rsidRDefault="585B54EF" w14:paraId="2504C3A3" w14:textId="54C7C631"/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="585B54EF" w:rsidRDefault="585B54EF" w14:paraId="7B8B9145" w14:textId="472FDDF4"/>
        </w:tc>
      </w:tr>
    </w:tbl>
    <w:p w:rsidRPr="00437B3D" w:rsidR="00437B3D" w:rsidP="585B54EF" w:rsidRDefault="441F1C82" w14:paraId="075410E2" w14:textId="10B66B9C">
      <w:pPr>
        <w:pStyle w:val="Nagwek1"/>
        <w:numPr>
          <w:ilvl w:val="0"/>
          <w:numId w:val="0"/>
        </w:numPr>
        <w:spacing w:before="0" w:line="276" w:lineRule="auto"/>
        <w:ind w:left="432" w:hanging="432"/>
        <w:rPr>
          <w:sz w:val="24"/>
          <w:szCs w:val="24"/>
        </w:rPr>
      </w:pPr>
      <w:r w:rsidRPr="585B54EF">
        <w:rPr>
          <w:sz w:val="24"/>
          <w:szCs w:val="24"/>
        </w:rPr>
        <w:t>1</w:t>
      </w:r>
      <w:r w:rsidR="00437B3D">
        <w:tab/>
      </w:r>
      <w:r w:rsidRPr="585B54EF" w:rsidR="702381FE">
        <w:rPr>
          <w:sz w:val="24"/>
          <w:szCs w:val="24"/>
        </w:rPr>
        <w:t>Wprowadzenie – o dokumencie</w:t>
      </w:r>
    </w:p>
    <w:p w:rsidRPr="00437B3D" w:rsidR="00437B3D" w:rsidP="585B54EF" w:rsidRDefault="5BF32224" w14:paraId="276F80C9" w14:textId="7424AB89">
      <w:pPr>
        <w:pStyle w:val="Nagwek2"/>
        <w:numPr>
          <w:ilvl w:val="0"/>
          <w:numId w:val="0"/>
        </w:numPr>
        <w:spacing w:before="0" w:line="276" w:lineRule="auto"/>
        <w:rPr>
          <w:sz w:val="24"/>
          <w:szCs w:val="24"/>
        </w:rPr>
      </w:pPr>
      <w:r w:rsidRPr="585B54EF">
        <w:rPr>
          <w:sz w:val="24"/>
          <w:szCs w:val="24"/>
        </w:rPr>
        <w:t>1.1</w:t>
      </w:r>
      <w:r w:rsidR="00437B3D">
        <w:tab/>
      </w:r>
      <w:r w:rsidRPr="585B54EF" w:rsidR="702381FE">
        <w:rPr>
          <w:sz w:val="24"/>
          <w:szCs w:val="24"/>
        </w:rPr>
        <w:t>Cel dokumentu</w:t>
      </w:r>
    </w:p>
    <w:p w:rsidRPr="00437B3D" w:rsidR="00437B3D" w:rsidP="585B54EF" w:rsidRDefault="702381FE" w14:paraId="00A7E134" w14:textId="17F30350">
      <w:pPr>
        <w:ind w:firstLine="0"/>
      </w:pPr>
      <w:r w:rsidRPr="585B54EF">
        <w:rPr>
          <w:rFonts w:ascii="Arial" w:hAnsi="Arial" w:eastAsia="Arial" w:cs="Arial"/>
          <w:i/>
          <w:iCs/>
          <w:sz w:val="16"/>
          <w:szCs w:val="16"/>
        </w:rPr>
        <w:t>Zdefiniowanie wymagań na podstawie analizy otoczenia projektu.</w:t>
      </w:r>
    </w:p>
    <w:p w:rsidRPr="00437B3D" w:rsidR="00437B3D" w:rsidP="585B54EF" w:rsidRDefault="11FDF73E" w14:paraId="55F8AA65" w14:textId="54488070">
      <w:pPr>
        <w:pStyle w:val="Nagwek2"/>
        <w:numPr>
          <w:ilvl w:val="0"/>
          <w:numId w:val="0"/>
        </w:numPr>
        <w:spacing w:before="0" w:line="276" w:lineRule="auto"/>
        <w:ind w:left="578" w:hanging="578"/>
        <w:rPr>
          <w:sz w:val="24"/>
          <w:szCs w:val="24"/>
        </w:rPr>
      </w:pPr>
      <w:r w:rsidRPr="585B54EF">
        <w:rPr>
          <w:sz w:val="24"/>
          <w:szCs w:val="24"/>
        </w:rPr>
        <w:t>1.2</w:t>
      </w:r>
      <w:r w:rsidR="00437B3D">
        <w:tab/>
      </w:r>
      <w:r w:rsidRPr="585B54EF" w:rsidR="702381FE">
        <w:rPr>
          <w:sz w:val="24"/>
          <w:szCs w:val="24"/>
        </w:rPr>
        <w:t>Zakres dokumentu</w:t>
      </w:r>
    </w:p>
    <w:p w:rsidRPr="00437B3D" w:rsidR="00437B3D" w:rsidP="585B54EF" w:rsidRDefault="702381FE" w14:paraId="013485E2" w14:textId="6AE8D56F">
      <w:pPr>
        <w:ind w:firstLine="0"/>
      </w:pPr>
      <w:r w:rsidRPr="585B54EF">
        <w:rPr>
          <w:rFonts w:ascii="Arial" w:hAnsi="Arial" w:eastAsia="Arial" w:cs="Arial"/>
          <w:i/>
          <w:iCs/>
          <w:sz w:val="16"/>
          <w:szCs w:val="16"/>
        </w:rPr>
        <w:t>Analiza otoczenia – klienci, kontekst biznesowy systemu, określenie udziałowców, zdefiniowanie wymagań.</w:t>
      </w:r>
    </w:p>
    <w:p w:rsidRPr="00437B3D" w:rsidR="00437B3D" w:rsidP="585B54EF" w:rsidRDefault="68ECAAC7" w14:paraId="7006B50A" w14:textId="31BA8136">
      <w:pPr>
        <w:pStyle w:val="Nagwek2"/>
        <w:numPr>
          <w:ilvl w:val="0"/>
          <w:numId w:val="0"/>
        </w:numPr>
        <w:spacing w:before="0" w:line="276" w:lineRule="auto"/>
        <w:ind w:left="578" w:hanging="578"/>
        <w:rPr>
          <w:sz w:val="24"/>
          <w:szCs w:val="24"/>
        </w:rPr>
      </w:pPr>
      <w:r w:rsidRPr="585B54EF">
        <w:rPr>
          <w:sz w:val="24"/>
          <w:szCs w:val="24"/>
        </w:rPr>
        <w:t>1.3</w:t>
      </w:r>
      <w:r w:rsidR="00437B3D">
        <w:tab/>
      </w:r>
      <w:r w:rsidRPr="585B54EF" w:rsidR="702381FE">
        <w:rPr>
          <w:sz w:val="24"/>
          <w:szCs w:val="24"/>
        </w:rPr>
        <w:t>Dokumenty powiązane</w:t>
      </w:r>
    </w:p>
    <w:p w:rsidRPr="00437B3D" w:rsidR="00437B3D" w:rsidP="585B54EF" w:rsidRDefault="702381FE" w14:paraId="7A64EEC0" w14:textId="285786F2">
      <w:pPr>
        <w:pStyle w:val="Akapitzlist"/>
        <w:numPr>
          <w:ilvl w:val="0"/>
          <w:numId w:val="13"/>
        </w:numPr>
        <w:ind w:left="720"/>
        <w:rPr>
          <w:rFonts w:ascii="Arial" w:hAnsi="Arial" w:eastAsia="Arial" w:cs="Arial"/>
          <w:i/>
          <w:iCs/>
          <w:sz w:val="16"/>
          <w:szCs w:val="16"/>
        </w:rPr>
      </w:pPr>
      <w:r w:rsidRPr="585B54EF">
        <w:rPr>
          <w:rFonts w:ascii="Arial" w:hAnsi="Arial" w:eastAsia="Arial" w:cs="Arial"/>
          <w:i/>
          <w:iCs/>
          <w:sz w:val="16"/>
          <w:szCs w:val="16"/>
        </w:rPr>
        <w:t>02_DZW-GrA(XYZ)_v0.docx</w:t>
      </w:r>
    </w:p>
    <w:p w:rsidRPr="00437B3D" w:rsidR="00437B3D" w:rsidP="31BDDD1F" w:rsidRDefault="702381FE" w14:paraId="63124A3E" w14:textId="34315ED9">
      <w:pPr>
        <w:pStyle w:val="Nagwek2"/>
        <w:numPr>
          <w:ilvl w:val="0"/>
          <w:numId w:val="0"/>
        </w:numPr>
        <w:spacing w:before="0" w:line="276" w:lineRule="auto"/>
        <w:ind w:left="0"/>
        <w:rPr>
          <w:sz w:val="24"/>
          <w:szCs w:val="24"/>
        </w:rPr>
      </w:pPr>
      <w:r w:rsidRPr="31BDDD1F" w:rsidR="3277FB0E">
        <w:rPr>
          <w:sz w:val="24"/>
          <w:szCs w:val="24"/>
        </w:rPr>
        <w:t xml:space="preserve">1.4     </w:t>
      </w:r>
      <w:r w:rsidRPr="31BDDD1F" w:rsidR="702381FE">
        <w:rPr>
          <w:sz w:val="24"/>
          <w:szCs w:val="24"/>
        </w:rPr>
        <w:t>Odbiorcy</w:t>
      </w:r>
    </w:p>
    <w:p w:rsidRPr="00437B3D" w:rsidR="00437B3D" w:rsidP="585B54EF" w:rsidRDefault="702381FE" w14:paraId="481120D7" w14:textId="66B301B6">
      <w:pPr>
        <w:pStyle w:val="Akapitzlist"/>
        <w:numPr>
          <w:ilvl w:val="0"/>
          <w:numId w:val="13"/>
        </w:numPr>
        <w:ind w:left="720"/>
        <w:rPr>
          <w:rFonts w:ascii="Arial" w:hAnsi="Arial" w:eastAsia="Arial" w:cs="Arial"/>
          <w:i/>
          <w:iCs/>
          <w:sz w:val="16"/>
          <w:szCs w:val="16"/>
        </w:rPr>
      </w:pPr>
      <w:r w:rsidRPr="585B54EF">
        <w:rPr>
          <w:rFonts w:ascii="Arial" w:hAnsi="Arial" w:eastAsia="Arial" w:cs="Arial"/>
          <w:i/>
          <w:iCs/>
          <w:sz w:val="16"/>
          <w:szCs w:val="16"/>
        </w:rPr>
        <w:t>Marcinowski Bartosz</w:t>
      </w:r>
    </w:p>
    <w:p w:rsidRPr="00437B3D" w:rsidR="00437B3D" w:rsidP="585B54EF" w:rsidRDefault="702381FE" w14:paraId="32A87839" w14:textId="1AF24055">
      <w:pPr>
        <w:pStyle w:val="Akapitzlist"/>
        <w:numPr>
          <w:ilvl w:val="0"/>
          <w:numId w:val="13"/>
        </w:numPr>
        <w:ind w:left="720"/>
        <w:rPr>
          <w:rFonts w:ascii="Arial" w:hAnsi="Arial" w:eastAsia="Arial" w:cs="Arial"/>
          <w:i/>
          <w:iCs/>
          <w:sz w:val="16"/>
          <w:szCs w:val="16"/>
        </w:rPr>
      </w:pPr>
      <w:r w:rsidRPr="585B54EF">
        <w:rPr>
          <w:rFonts w:ascii="Arial" w:hAnsi="Arial" w:eastAsia="Arial" w:cs="Arial"/>
          <w:i/>
          <w:iCs/>
          <w:sz w:val="16"/>
          <w:szCs w:val="16"/>
        </w:rPr>
        <w:t>Sergiusz Kutny</w:t>
      </w:r>
    </w:p>
    <w:p w:rsidRPr="00437B3D" w:rsidR="00437B3D" w:rsidP="585B54EF" w:rsidRDefault="702381FE" w14:paraId="2AF5D85F" w14:textId="3D807DF8">
      <w:pPr>
        <w:pStyle w:val="Akapitzlist"/>
        <w:numPr>
          <w:ilvl w:val="0"/>
          <w:numId w:val="13"/>
        </w:numPr>
        <w:ind w:left="720"/>
        <w:rPr>
          <w:rFonts w:ascii="Arial" w:hAnsi="Arial" w:eastAsia="Arial" w:cs="Arial"/>
          <w:i/>
          <w:iCs/>
          <w:sz w:val="16"/>
          <w:szCs w:val="16"/>
        </w:rPr>
      </w:pPr>
      <w:r w:rsidRPr="585B54EF">
        <w:rPr>
          <w:rFonts w:ascii="Arial" w:hAnsi="Arial" w:eastAsia="Arial" w:cs="Arial"/>
          <w:i/>
          <w:iCs/>
          <w:sz w:val="16"/>
          <w:szCs w:val="16"/>
        </w:rPr>
        <w:t>Piotr de Biberstein Kazimirski</w:t>
      </w:r>
    </w:p>
    <w:p w:rsidRPr="00437B3D" w:rsidR="00437B3D" w:rsidP="585B54EF" w:rsidRDefault="702381FE" w14:paraId="0D921357" w14:textId="7EC60153">
      <w:pPr>
        <w:pStyle w:val="Akapitzlist"/>
        <w:numPr>
          <w:ilvl w:val="0"/>
          <w:numId w:val="13"/>
        </w:numPr>
        <w:ind w:left="720"/>
        <w:rPr>
          <w:rFonts w:ascii="Arial" w:hAnsi="Arial" w:eastAsia="Arial" w:cs="Arial"/>
          <w:i/>
          <w:iCs/>
          <w:sz w:val="16"/>
          <w:szCs w:val="16"/>
        </w:rPr>
      </w:pPr>
      <w:r w:rsidRPr="585B54EF">
        <w:rPr>
          <w:rFonts w:ascii="Arial" w:hAnsi="Arial" w:eastAsia="Arial" w:cs="Arial"/>
          <w:i/>
          <w:iCs/>
          <w:sz w:val="16"/>
          <w:szCs w:val="16"/>
        </w:rPr>
        <w:t>Władysław Sierota</w:t>
      </w:r>
    </w:p>
    <w:p w:rsidRPr="00437B3D" w:rsidR="00437B3D" w:rsidP="31BDDD1F" w:rsidRDefault="702381FE" w14:paraId="7766BB4D" w14:textId="7555C7D5">
      <w:pPr>
        <w:pStyle w:val="Nagwek2"/>
        <w:numPr>
          <w:ilvl w:val="0"/>
          <w:numId w:val="0"/>
        </w:numPr>
        <w:spacing w:before="0" w:line="276" w:lineRule="auto"/>
        <w:ind w:left="578" w:hanging="578"/>
        <w:rPr>
          <w:sz w:val="24"/>
          <w:szCs w:val="24"/>
        </w:rPr>
      </w:pPr>
      <w:r w:rsidRPr="31BDDD1F" w:rsidR="1662F6B6">
        <w:rPr>
          <w:sz w:val="24"/>
          <w:szCs w:val="24"/>
        </w:rPr>
        <w:t>1.5</w:t>
      </w:r>
      <w:r>
        <w:tab/>
      </w:r>
      <w:r w:rsidRPr="31BDDD1F" w:rsidR="702381FE">
        <w:rPr>
          <w:sz w:val="24"/>
          <w:szCs w:val="24"/>
        </w:rPr>
        <w:t>Słownik pojęć</w:t>
      </w:r>
    </w:p>
    <w:p w:rsidR="4543AFA5" w:rsidP="31BDDD1F" w:rsidRDefault="4543AFA5" w14:paraId="7F953B4D" w14:textId="6455B305">
      <w:pPr>
        <w:pStyle w:val="Akapitzlist"/>
        <w:numPr>
          <w:ilvl w:val="0"/>
          <w:numId w:val="57"/>
        </w:numPr>
        <w:spacing w:before="0" w:beforeAutospacing="off" w:after="0" w:afterAutospacing="off"/>
        <w:rPr>
          <w:rFonts w:ascii="Arial" w:hAnsi="Arial" w:eastAsia="Arial" w:cs="Arial"/>
          <w:i w:val="1"/>
          <w:iCs w:val="1"/>
          <w:noProof w:val="0"/>
          <w:sz w:val="16"/>
          <w:szCs w:val="16"/>
          <w:lang w:val="pl-PL"/>
        </w:rPr>
      </w:pPr>
      <w:r w:rsidRPr="31BDDD1F" w:rsidR="4543AFA5">
        <w:rPr>
          <w:rFonts w:ascii="Arial" w:hAnsi="Arial" w:eastAsia="Arial" w:cs="Arial"/>
          <w:i w:val="1"/>
          <w:iCs w:val="1"/>
          <w:noProof w:val="0"/>
          <w:sz w:val="16"/>
          <w:szCs w:val="16"/>
          <w:lang w:val="pl-PL"/>
        </w:rPr>
        <w:t xml:space="preserve">AI – sztuczna inteligencja </w:t>
      </w:r>
    </w:p>
    <w:p w:rsidR="4543AFA5" w:rsidP="31BDDD1F" w:rsidRDefault="4543AFA5" w14:paraId="1C45CCC1" w14:textId="48F5BB20">
      <w:pPr>
        <w:pStyle w:val="Akapitzlist"/>
        <w:numPr>
          <w:ilvl w:val="0"/>
          <w:numId w:val="57"/>
        </w:numPr>
        <w:spacing w:before="0" w:beforeAutospacing="off" w:after="0" w:afterAutospacing="off"/>
        <w:rPr>
          <w:rFonts w:ascii="Arial" w:hAnsi="Arial" w:eastAsia="Arial" w:cs="Arial"/>
          <w:i w:val="1"/>
          <w:iCs w:val="1"/>
          <w:noProof w:val="0"/>
          <w:sz w:val="16"/>
          <w:szCs w:val="16"/>
          <w:lang w:val="pl-PL"/>
        </w:rPr>
      </w:pPr>
      <w:r w:rsidRPr="31BDDD1F" w:rsidR="4543AFA5">
        <w:rPr>
          <w:rFonts w:ascii="Arial" w:hAnsi="Arial" w:eastAsia="Arial" w:cs="Arial"/>
          <w:i w:val="1"/>
          <w:iCs w:val="1"/>
          <w:noProof w:val="0"/>
          <w:sz w:val="16"/>
          <w:szCs w:val="16"/>
          <w:lang w:val="pl-PL"/>
        </w:rPr>
        <w:t xml:space="preserve">RODO – </w:t>
      </w:r>
      <w:r w:rsidRPr="31BDDD1F" w:rsidR="211C8F1D">
        <w:rPr>
          <w:rFonts w:ascii="Arial" w:hAnsi="Arial" w:eastAsia="Arial" w:cs="Arial"/>
          <w:i w:val="1"/>
          <w:iCs w:val="1"/>
          <w:noProof w:val="0"/>
          <w:sz w:val="16"/>
          <w:szCs w:val="16"/>
          <w:lang w:val="pl-PL"/>
        </w:rPr>
        <w:t>rozporządzenie o ochronie danych osobowych obowiązujące w UE</w:t>
      </w:r>
    </w:p>
    <w:p w:rsidR="4543AFA5" w:rsidP="31BDDD1F" w:rsidRDefault="4543AFA5" w14:paraId="223D13E3" w14:textId="500AAA15">
      <w:pPr>
        <w:pStyle w:val="Akapitzlist"/>
        <w:numPr>
          <w:ilvl w:val="0"/>
          <w:numId w:val="57"/>
        </w:numPr>
        <w:spacing w:before="0" w:beforeAutospacing="off" w:after="0" w:afterAutospacing="off"/>
        <w:rPr>
          <w:rFonts w:ascii="Arial" w:hAnsi="Arial" w:eastAsia="Arial" w:cs="Arial"/>
          <w:i w:val="1"/>
          <w:iCs w:val="1"/>
          <w:noProof w:val="0"/>
          <w:sz w:val="16"/>
          <w:szCs w:val="16"/>
          <w:lang w:val="pl-PL"/>
        </w:rPr>
      </w:pPr>
      <w:r w:rsidRPr="31BDDD1F" w:rsidR="4543AFA5">
        <w:rPr>
          <w:rFonts w:ascii="Arial" w:hAnsi="Arial" w:eastAsia="Arial" w:cs="Arial"/>
          <w:i w:val="1"/>
          <w:iCs w:val="1"/>
          <w:noProof w:val="0"/>
          <w:sz w:val="16"/>
          <w:szCs w:val="16"/>
          <w:lang w:val="pl-PL"/>
        </w:rPr>
        <w:t>Anonimizacja</w:t>
      </w:r>
      <w:r w:rsidRPr="31BDDD1F" w:rsidR="4543AFA5">
        <w:rPr>
          <w:rFonts w:ascii="Arial" w:hAnsi="Arial" w:eastAsia="Arial" w:cs="Arial"/>
          <w:i w:val="1"/>
          <w:iCs w:val="1"/>
          <w:noProof w:val="0"/>
          <w:sz w:val="16"/>
          <w:szCs w:val="16"/>
          <w:lang w:val="pl-PL"/>
        </w:rPr>
        <w:t xml:space="preserve"> – usuwanie danych umożliwiających identyfikację osoby</w:t>
      </w:r>
    </w:p>
    <w:p w:rsidR="3EAF6CD0" w:rsidP="31BDDD1F" w:rsidRDefault="3EAF6CD0" w14:paraId="4B2BDA17" w14:textId="6E872106">
      <w:pPr>
        <w:pStyle w:val="Akapitzlist"/>
        <w:numPr>
          <w:ilvl w:val="0"/>
          <w:numId w:val="57"/>
        </w:numPr>
        <w:spacing w:before="0" w:beforeAutospacing="off" w:after="0" w:afterAutospacing="off"/>
        <w:rPr>
          <w:rFonts w:ascii="Arial" w:hAnsi="Arial" w:eastAsia="Arial" w:cs="Arial"/>
          <w:i w:val="1"/>
          <w:iCs w:val="1"/>
          <w:noProof w:val="0"/>
          <w:sz w:val="16"/>
          <w:szCs w:val="16"/>
          <w:lang w:val="pl-PL"/>
        </w:rPr>
      </w:pPr>
      <w:r w:rsidRPr="31BDDD1F" w:rsidR="3EAF6CD0">
        <w:rPr>
          <w:rFonts w:ascii="Arial" w:hAnsi="Arial" w:eastAsia="Arial" w:cs="Arial"/>
          <w:i w:val="1"/>
          <w:iCs w:val="1"/>
          <w:noProof w:val="0"/>
          <w:sz w:val="16"/>
          <w:szCs w:val="16"/>
          <w:lang w:val="pl-PL"/>
        </w:rPr>
        <w:t>Edge computing – przetwarzanie danych na urządzeniu lokalnym</w:t>
      </w:r>
    </w:p>
    <w:p w:rsidR="6637D124" w:rsidP="31BDDD1F" w:rsidRDefault="6637D124" w14:paraId="365E89BA" w14:textId="4808CD30">
      <w:pPr>
        <w:pStyle w:val="Akapitzlist"/>
        <w:numPr>
          <w:ilvl w:val="0"/>
          <w:numId w:val="57"/>
        </w:numPr>
        <w:spacing w:before="0" w:beforeAutospacing="off" w:after="0" w:afterAutospacing="off"/>
        <w:rPr>
          <w:rFonts w:ascii="Arial" w:hAnsi="Arial" w:eastAsia="Arial" w:cs="Arial"/>
          <w:i w:val="1"/>
          <w:iCs w:val="1"/>
          <w:noProof w:val="0"/>
          <w:sz w:val="16"/>
          <w:szCs w:val="16"/>
          <w:lang w:val="pl-PL"/>
        </w:rPr>
      </w:pPr>
      <w:r w:rsidRPr="31BDDD1F" w:rsidR="6637D124">
        <w:rPr>
          <w:rFonts w:ascii="Arial" w:hAnsi="Arial" w:eastAsia="Arial" w:cs="Arial"/>
          <w:i w:val="1"/>
          <w:iCs w:val="1"/>
          <w:noProof w:val="0"/>
          <w:sz w:val="16"/>
          <w:szCs w:val="16"/>
          <w:lang w:val="pl-PL"/>
        </w:rPr>
        <w:t>Bounding box – prostokąt na obrazie, który zaznacza obszar, w którym wykryto obiekt</w:t>
      </w:r>
    </w:p>
    <w:p w:rsidR="12984ABA" w:rsidP="31BDDD1F" w:rsidRDefault="12984ABA" w14:paraId="2FF9B65A" w14:textId="30BF76EF">
      <w:pPr>
        <w:pStyle w:val="Akapitzlist"/>
        <w:numPr>
          <w:ilvl w:val="0"/>
          <w:numId w:val="57"/>
        </w:numPr>
        <w:spacing w:before="0" w:beforeAutospacing="off" w:after="0" w:afterAutospacing="off"/>
        <w:rPr>
          <w:rFonts w:ascii="Arial" w:hAnsi="Arial" w:eastAsia="Arial" w:cs="Arial"/>
          <w:i w:val="1"/>
          <w:iCs w:val="1"/>
          <w:noProof w:val="0"/>
          <w:sz w:val="16"/>
          <w:szCs w:val="16"/>
          <w:lang w:val="pl-PL"/>
        </w:rPr>
      </w:pPr>
      <w:r w:rsidRPr="31BDDD1F" w:rsidR="12984ABA">
        <w:rPr>
          <w:rFonts w:ascii="Arial" w:hAnsi="Arial" w:eastAsia="Arial" w:cs="Arial"/>
          <w:i w:val="1"/>
          <w:iCs w:val="1"/>
          <w:noProof w:val="0"/>
          <w:sz w:val="16"/>
          <w:szCs w:val="16"/>
          <w:lang w:val="pl-PL"/>
        </w:rPr>
        <w:t>NMEA 0183 – standard komunikacji używany przez urządzenia nawigacyjne (np. GPS), który przesyła dane o lokalizacji w postaci tekstowych komunikatów</w:t>
      </w:r>
    </w:p>
    <w:p w:rsidR="2417F3D8" w:rsidP="31BDDD1F" w:rsidRDefault="2417F3D8" w14:paraId="23214029" w14:textId="039313F6">
      <w:pPr>
        <w:pStyle w:val="Akapitzlist"/>
        <w:numPr>
          <w:ilvl w:val="0"/>
          <w:numId w:val="57"/>
        </w:numPr>
        <w:spacing w:before="0" w:beforeAutospacing="off" w:after="0" w:afterAutospacing="off"/>
        <w:rPr>
          <w:rFonts w:ascii="Arial" w:hAnsi="Arial" w:eastAsia="Arial" w:cs="Arial"/>
          <w:i w:val="1"/>
          <w:iCs w:val="1"/>
          <w:noProof w:val="0"/>
          <w:sz w:val="16"/>
          <w:szCs w:val="16"/>
          <w:lang w:val="pl-PL"/>
        </w:rPr>
      </w:pPr>
      <w:r w:rsidRPr="31BDDD1F" w:rsidR="2417F3D8">
        <w:rPr>
          <w:rFonts w:ascii="Arial" w:hAnsi="Arial" w:eastAsia="Arial" w:cs="Arial"/>
          <w:i w:val="1"/>
          <w:iCs w:val="1"/>
          <w:noProof w:val="0"/>
          <w:sz w:val="16"/>
          <w:szCs w:val="16"/>
          <w:lang w:val="pl-PL"/>
        </w:rPr>
        <w:t>PostgreSQL (Postgres) – zaawansowany, open-source’owy system zarządzania relacyjną bazą danych, służący do przechowywania i przetwarzania danych</w:t>
      </w:r>
    </w:p>
    <w:p w:rsidRPr="00437B3D" w:rsidR="00437B3D" w:rsidP="585B54EF" w:rsidRDefault="2CF31FCB" w14:paraId="245A0249" w14:textId="176A7DD3">
      <w:pPr>
        <w:pStyle w:val="Nagwek1"/>
        <w:numPr>
          <w:ilvl w:val="0"/>
          <w:numId w:val="0"/>
        </w:numPr>
        <w:spacing w:before="0" w:line="276" w:lineRule="auto"/>
        <w:ind w:left="432" w:hanging="432"/>
        <w:rPr>
          <w:sz w:val="24"/>
          <w:szCs w:val="24"/>
        </w:rPr>
      </w:pPr>
      <w:r w:rsidRPr="585B54EF">
        <w:rPr>
          <w:sz w:val="24"/>
          <w:szCs w:val="24"/>
        </w:rPr>
        <w:t>2</w:t>
      </w:r>
      <w:r w:rsidR="00437B3D">
        <w:tab/>
      </w:r>
      <w:r w:rsidRPr="585B54EF" w:rsidR="702381FE">
        <w:rPr>
          <w:sz w:val="24"/>
          <w:szCs w:val="24"/>
        </w:rPr>
        <w:t>Projekt w kontekście</w:t>
      </w:r>
    </w:p>
    <w:p w:rsidRPr="00437B3D" w:rsidR="00437B3D" w:rsidP="585B54EF" w:rsidRDefault="702381FE" w14:paraId="524C228B" w14:textId="25B0AA3F">
      <w:pPr>
        <w:ind w:firstLine="0"/>
      </w:pPr>
      <w:r w:rsidRPr="585B54EF">
        <w:rPr>
          <w:rFonts w:ascii="Arial" w:hAnsi="Arial" w:eastAsia="Arial" w:cs="Arial"/>
          <w:i/>
          <w:iCs/>
          <w:sz w:val="16"/>
          <w:szCs w:val="16"/>
        </w:rPr>
        <w:t>System jest podzielony na etapy – pierwszy z nich polega na identyfikacji ubytków na drodze, potem wysłanie danych geolokalizacyjnych do ośrodka zarządzającego, który dalej za pomocą aplikacji przydziela pracowników do zdarzeń. Które pracownicy mogą zobaczyć w aplikacji i wyznaczyć trasę.</w:t>
      </w:r>
    </w:p>
    <w:p w:rsidRPr="00437B3D" w:rsidR="00437B3D" w:rsidP="585B54EF" w:rsidRDefault="61D7CA3C" w14:paraId="0951D1BC" w14:textId="72BDE1E2">
      <w:pPr>
        <w:pStyle w:val="Nagwek2"/>
        <w:numPr>
          <w:ilvl w:val="0"/>
          <w:numId w:val="0"/>
        </w:numPr>
        <w:spacing w:before="0" w:line="276" w:lineRule="auto"/>
        <w:ind w:left="578" w:hanging="578"/>
      </w:pPr>
      <w:r w:rsidRPr="3FA5363B" w:rsidR="61D7CA3C">
        <w:rPr>
          <w:sz w:val="24"/>
          <w:szCs w:val="24"/>
        </w:rPr>
        <w:t>2.1</w:t>
      </w:r>
      <w:r>
        <w:tab/>
      </w:r>
      <w:r w:rsidRPr="3FA5363B" w:rsidR="702381FE">
        <w:rPr>
          <w:sz w:val="24"/>
          <w:szCs w:val="24"/>
        </w:rPr>
        <w:t>Kontekst biznesowy</w:t>
      </w:r>
    </w:p>
    <w:p w:rsidR="421F6151" w:rsidP="3FA5363B" w:rsidRDefault="421F6151" w14:paraId="6B6E53EF" w14:textId="194B1555">
      <w:pPr>
        <w:pStyle w:val="Nagwek2"/>
        <w:numPr>
          <w:ilvl w:val="0"/>
          <w:numId w:val="0"/>
        </w:numPr>
        <w:spacing w:before="0" w:line="276" w:lineRule="auto"/>
        <w:ind w:left="578" w:hanging="578"/>
      </w:pPr>
      <w:r w:rsidRPr="3FA5363B" w:rsidR="421F6151">
        <w:rPr>
          <w:sz w:val="24"/>
          <w:szCs w:val="24"/>
        </w:rPr>
        <w:t>[Przypadki użycia]</w:t>
      </w:r>
    </w:p>
    <w:p w:rsidRPr="00437B3D" w:rsidR="00437B3D" w:rsidP="585B54EF" w:rsidRDefault="2C0DED0B" w14:paraId="0EF99959" w14:textId="786ABF21">
      <w:pPr>
        <w:pStyle w:val="Nagwek2"/>
        <w:numPr>
          <w:ilvl w:val="0"/>
          <w:numId w:val="0"/>
        </w:numPr>
        <w:spacing w:before="0" w:line="276" w:lineRule="auto"/>
        <w:ind w:left="578" w:hanging="578"/>
        <w:rPr>
          <w:sz w:val="24"/>
          <w:szCs w:val="24"/>
        </w:rPr>
      </w:pPr>
      <w:r w:rsidRPr="31BDDD1F" w:rsidR="2C0DED0B">
        <w:rPr>
          <w:sz w:val="24"/>
          <w:szCs w:val="24"/>
        </w:rPr>
        <w:t>2.2</w:t>
      </w:r>
      <w:r>
        <w:tab/>
      </w:r>
      <w:r w:rsidRPr="31BDDD1F" w:rsidR="702381FE">
        <w:rPr>
          <w:sz w:val="24"/>
          <w:szCs w:val="24"/>
        </w:rPr>
        <w:t xml:space="preserve">Udziałowcy </w:t>
      </w:r>
    </w:p>
    <w:p w:rsidR="712B496F" w:rsidP="31BDDD1F" w:rsidRDefault="712B496F" w14:paraId="240E0797" w14:textId="32F24122">
      <w:pPr>
        <w:ind w:firstLine="0"/>
      </w:pPr>
      <w:r w:rsidR="702381FE">
        <w:rPr/>
        <w:t xml:space="preserve"> </w:t>
      </w:r>
    </w:p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1692"/>
        <w:gridCol w:w="7284"/>
      </w:tblGrid>
      <w:tr w:rsidR="585B54EF" w:rsidTr="4B0DC62E" w14:paraId="76E5E663" w14:textId="77777777">
        <w:trPr>
          <w:trHeight w:val="300"/>
        </w:trPr>
        <w:tc>
          <w:tcPr>
            <w:tcW w:w="92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0F8899FA" w14:textId="7B70FC1A">
            <w:r w:rsidRPr="585B54EF"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</w:rPr>
              <w:t>KARTA UDZIAŁOWCA</w:t>
            </w:r>
          </w:p>
        </w:tc>
      </w:tr>
      <w:tr w:rsidR="585B54EF" w:rsidTr="4B0DC62E" w14:paraId="46B09B42" w14:textId="77777777">
        <w:trPr>
          <w:trHeight w:val="300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46C3FB21" w14:textId="3661631F">
            <w:r w:rsidRPr="585B54EF">
              <w:rPr>
                <w:color w:val="000000" w:themeColor="text1"/>
                <w:sz w:val="20"/>
              </w:rPr>
              <w:t>Identyfikator:</w:t>
            </w:r>
          </w:p>
        </w:tc>
        <w:tc>
          <w:tcPr>
            <w:tcW w:w="751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31BDDD1F" w:rsidRDefault="585B54EF" w14:paraId="198F68D6" w14:textId="75C3DE26">
            <w:pPr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31BDDD1F" w:rsidR="3F5F6171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UOB 0</w:t>
            </w:r>
            <w:r w:rsidRPr="31BDDD1F" w:rsidR="3B1D732B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1</w:t>
            </w:r>
          </w:p>
        </w:tc>
      </w:tr>
      <w:tr w:rsidR="585B54EF" w:rsidTr="4B0DC62E" w14:paraId="1984FCA4" w14:textId="77777777">
        <w:trPr>
          <w:trHeight w:val="300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50AF7A1E" w14:textId="1E38F7EC">
            <w:r w:rsidRPr="585B54EF">
              <w:rPr>
                <w:color w:val="000000" w:themeColor="text1"/>
                <w:sz w:val="20"/>
              </w:rPr>
              <w:t>Nazwa:</w:t>
            </w:r>
          </w:p>
        </w:tc>
        <w:tc>
          <w:tcPr>
            <w:tcW w:w="75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6CFD80C7" w14:textId="3C2C77CC">
            <w:r w:rsidRPr="585B54EF">
              <w:rPr>
                <w:rFonts w:ascii="Arial" w:hAnsi="Arial" w:eastAsia="Arial" w:cs="Arial"/>
                <w:i/>
                <w:iCs/>
                <w:sz w:val="16"/>
                <w:szCs w:val="16"/>
              </w:rPr>
              <w:t>Zespół deweloperski</w:t>
            </w:r>
          </w:p>
        </w:tc>
      </w:tr>
      <w:tr w:rsidR="585B54EF" w:rsidTr="4B0DC62E" w14:paraId="093CC48E" w14:textId="77777777">
        <w:trPr>
          <w:trHeight w:val="300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50CD8CD5" w14:textId="35B653F4">
            <w:r w:rsidRPr="585B54EF">
              <w:rPr>
                <w:color w:val="000000" w:themeColor="text1"/>
                <w:sz w:val="20"/>
              </w:rPr>
              <w:t>Opis:</w:t>
            </w:r>
          </w:p>
        </w:tc>
        <w:tc>
          <w:tcPr>
            <w:tcW w:w="75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3229FA76" w14:textId="49BB77C0">
            <w:r w:rsidRPr="712B496F" w:rsidR="340EEC23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Interdyscyplinarny zespół odpowiedzialny za projektowanie architektury systemu, trenowanie modeli detekcji obiektów, budowę aplikacji mobilnej/webowej oraz utrzymanie infrastruktury serwerowej i bazodanowej.</w:t>
            </w:r>
          </w:p>
        </w:tc>
      </w:tr>
      <w:tr w:rsidR="585B54EF" w:rsidTr="4B0DC62E" w14:paraId="54B4D0EA" w14:textId="77777777">
        <w:trPr>
          <w:trHeight w:val="300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36E5B807" w14:textId="549D7A2F">
            <w:r w:rsidRPr="585B54EF">
              <w:rPr>
                <w:color w:val="000000" w:themeColor="text1"/>
                <w:sz w:val="20"/>
              </w:rPr>
              <w:t>Typ udziałowca:</w:t>
            </w:r>
          </w:p>
        </w:tc>
        <w:tc>
          <w:tcPr>
            <w:tcW w:w="75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0C747883" w14:textId="135C5A39">
            <w:r w:rsidRPr="585B54EF">
              <w:rPr>
                <w:rFonts w:ascii="Arial" w:hAnsi="Arial" w:eastAsia="Arial" w:cs="Arial"/>
                <w:i/>
                <w:iCs/>
                <w:sz w:val="16"/>
                <w:szCs w:val="16"/>
              </w:rPr>
              <w:t>Ożywiony, bezpośredni</w:t>
            </w:r>
          </w:p>
        </w:tc>
      </w:tr>
      <w:tr w:rsidR="585B54EF" w:rsidTr="4B0DC62E" w14:paraId="5B4C86DF" w14:textId="77777777">
        <w:trPr>
          <w:trHeight w:val="300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619CBA46" w14:textId="71C0150C">
            <w:r w:rsidRPr="585B54EF">
              <w:rPr>
                <w:color w:val="000000" w:themeColor="text1"/>
                <w:sz w:val="20"/>
              </w:rPr>
              <w:t>Punkt widzenia:</w:t>
            </w:r>
          </w:p>
        </w:tc>
        <w:tc>
          <w:tcPr>
            <w:tcW w:w="75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712B496F" w:rsidRDefault="585B54EF" w14:paraId="3DD9D829" w14:textId="4D5E1CCC">
            <w:pPr>
              <w:pStyle w:val="Normalny"/>
            </w:pPr>
            <w:r w:rsidRPr="712B496F" w:rsidR="1AAE2745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Techniczny, utrzymaniowy, optymalizacyjny</w:t>
            </w:r>
          </w:p>
        </w:tc>
      </w:tr>
      <w:tr w:rsidR="585B54EF" w:rsidTr="4B0DC62E" w14:paraId="3083EE1C" w14:textId="77777777">
        <w:trPr>
          <w:trHeight w:val="300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27D536C8" w14:textId="0580EB3D">
            <w:r w:rsidRPr="585B54EF">
              <w:rPr>
                <w:color w:val="000000" w:themeColor="text1"/>
                <w:sz w:val="20"/>
              </w:rPr>
              <w:t>Ograniczenia:</w:t>
            </w:r>
          </w:p>
        </w:tc>
        <w:tc>
          <w:tcPr>
            <w:tcW w:w="75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712B496F" w:rsidRDefault="585B54EF" w14:paraId="28C1D6F5" w14:textId="28DDAB52">
            <w:pPr>
              <w:pStyle w:val="Normalny"/>
            </w:pPr>
            <w:r w:rsidRPr="712B496F" w:rsidR="1E55BFB5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Nie powinien </w:t>
            </w:r>
            <w:r w:rsidRPr="712B496F" w:rsidR="1E55BFB5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decydować</w:t>
            </w:r>
            <w:r w:rsidRPr="712B496F" w:rsidR="1E55BFB5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celów biznesowych ani budżetu projektu</w:t>
            </w:r>
          </w:p>
        </w:tc>
      </w:tr>
      <w:tr w:rsidR="585B54EF" w:rsidTr="4B0DC62E" w14:paraId="3AA82EF3" w14:textId="77777777">
        <w:trPr>
          <w:trHeight w:val="300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0B0A1CDC" w14:textId="2FF85158">
            <w:r w:rsidRPr="585B54EF">
              <w:rPr>
                <w:color w:val="000000" w:themeColor="text1"/>
                <w:sz w:val="20"/>
              </w:rPr>
              <w:t>Wymagania:</w:t>
            </w:r>
          </w:p>
        </w:tc>
        <w:tc>
          <w:tcPr>
            <w:tcW w:w="75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31BDDD1F" w:rsidRDefault="585B54EF" w14:paraId="59016D32" w14:textId="3AEF8893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4B0DC62E" w:rsidR="04936C96">
              <w:rPr>
                <w:rFonts w:ascii="Arial" w:hAnsi="Arial" w:eastAsia="Arial" w:cs="Arial"/>
                <w:noProof w:val="0"/>
                <w:sz w:val="16"/>
                <w:szCs w:val="16"/>
                <w:lang w:val="en-US"/>
              </w:rPr>
              <w:t>WO</w:t>
            </w:r>
            <w:r w:rsidRPr="4B0DC62E" w:rsidR="04936C96">
              <w:rPr>
                <w:rFonts w:ascii="Arial" w:hAnsi="Arial" w:eastAsia="Arial" w:cs="Arial"/>
                <w:noProof w:val="0"/>
                <w:sz w:val="16"/>
                <w:szCs w:val="16"/>
                <w:lang w:val="en-US"/>
              </w:rPr>
              <w:t>1,</w:t>
            </w:r>
            <w:r w:rsidRPr="4B0DC62E" w:rsidR="517B0CA5">
              <w:rPr>
                <w:rFonts w:ascii="Arial" w:hAnsi="Arial" w:eastAsia="Arial" w:cs="Arial"/>
                <w:i w:val="1"/>
                <w:iCs w:val="1"/>
                <w:sz w:val="16"/>
                <w:szCs w:val="16"/>
                <w:lang w:val="en-US"/>
              </w:rPr>
              <w:t>WO</w:t>
            </w:r>
            <w:r w:rsidRPr="4B0DC62E" w:rsidR="517B0CA5">
              <w:rPr>
                <w:rFonts w:ascii="Arial" w:hAnsi="Arial" w:eastAsia="Arial" w:cs="Arial"/>
                <w:i w:val="1"/>
                <w:iCs w:val="1"/>
                <w:sz w:val="16"/>
                <w:szCs w:val="16"/>
                <w:lang w:val="en-US"/>
              </w:rPr>
              <w:t>3</w:t>
            </w:r>
            <w:r w:rsidRPr="4B0DC62E" w:rsidR="11432738">
              <w:rPr>
                <w:rFonts w:ascii="Arial" w:hAnsi="Arial" w:eastAsia="Arial" w:cs="Arial"/>
                <w:i w:val="1"/>
                <w:iCs w:val="1"/>
                <w:sz w:val="16"/>
                <w:szCs w:val="16"/>
                <w:lang w:val="en-US"/>
              </w:rPr>
              <w:t>,</w:t>
            </w:r>
            <w:r w:rsidRPr="4B0DC62E" w:rsidR="11432738">
              <w:rPr>
                <w:rFonts w:ascii="Arial" w:hAnsi="Arial" w:eastAsia="Arial" w:cs="Arial"/>
                <w:noProof w:val="0"/>
                <w:sz w:val="16"/>
                <w:szCs w:val="16"/>
                <w:lang w:val="en-US"/>
              </w:rPr>
              <w:t xml:space="preserve"> WO4, WF01, WF02, WF04, IO1, IO2, IO3, IO4, NF01, NF02, NF03, NF04, NF05</w:t>
            </w:r>
            <w:r w:rsidRPr="4B0DC62E" w:rsidR="60D9E5FA">
              <w:rPr>
                <w:rFonts w:ascii="Arial" w:hAnsi="Arial" w:eastAsia="Arial" w:cs="Arial"/>
                <w:noProof w:val="0"/>
                <w:sz w:val="16"/>
                <w:szCs w:val="16"/>
                <w:lang w:val="en-US"/>
              </w:rPr>
              <w:t>, ŚD01, ŚD02</w:t>
            </w:r>
          </w:p>
        </w:tc>
      </w:tr>
    </w:tbl>
    <w:p w:rsidRPr="00437B3D" w:rsidR="00437B3D" w:rsidP="585B54EF" w:rsidRDefault="702381FE" w14:paraId="4F8C3E5B" w14:textId="29512D35">
      <w:r w:rsidR="702381FE">
        <w:rPr/>
        <w:t xml:space="preserve"> </w:t>
      </w:r>
    </w:p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1692"/>
        <w:gridCol w:w="7284"/>
      </w:tblGrid>
      <w:tr w:rsidR="585B54EF" w:rsidTr="4B0DC62E" w14:paraId="4CD4C526" w14:textId="77777777">
        <w:trPr>
          <w:trHeight w:val="300"/>
        </w:trPr>
        <w:tc>
          <w:tcPr>
            <w:tcW w:w="92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333E586F" w14:textId="00855F91">
            <w:r w:rsidRPr="585B54EF"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</w:rPr>
              <w:t>KARTA UDZIAŁOWCA</w:t>
            </w:r>
          </w:p>
        </w:tc>
      </w:tr>
      <w:tr w:rsidR="585B54EF" w:rsidTr="4B0DC62E" w14:paraId="4E48DFF6" w14:textId="77777777">
        <w:trPr>
          <w:trHeight w:val="300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4AE7B071" w14:textId="73EF2CF6">
            <w:r w:rsidRPr="585B54EF">
              <w:rPr>
                <w:color w:val="000000" w:themeColor="text1"/>
                <w:sz w:val="20"/>
              </w:rPr>
              <w:t>Identyfikator:</w:t>
            </w:r>
          </w:p>
        </w:tc>
        <w:tc>
          <w:tcPr>
            <w:tcW w:w="751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31BDDD1F" w:rsidRDefault="585B54EF" w14:paraId="6FD6D0EC" w14:textId="5375BB53">
            <w:pPr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31BDDD1F" w:rsidR="3F5F6171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UOB 0</w:t>
            </w:r>
            <w:r w:rsidRPr="31BDDD1F" w:rsidR="354173DA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2</w:t>
            </w:r>
          </w:p>
        </w:tc>
      </w:tr>
      <w:tr w:rsidR="585B54EF" w:rsidTr="4B0DC62E" w14:paraId="06AA6B2F" w14:textId="77777777">
        <w:trPr>
          <w:trHeight w:val="300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66106205" w14:textId="3A0538B8">
            <w:r w:rsidRPr="585B54EF">
              <w:rPr>
                <w:color w:val="000000" w:themeColor="text1"/>
                <w:sz w:val="20"/>
              </w:rPr>
              <w:t>Nazwa:</w:t>
            </w:r>
          </w:p>
        </w:tc>
        <w:tc>
          <w:tcPr>
            <w:tcW w:w="75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5693AE09" w14:textId="5101C1FE">
            <w:r w:rsidRPr="585B54EF">
              <w:rPr>
                <w:rFonts w:ascii="Arial" w:hAnsi="Arial" w:eastAsia="Arial" w:cs="Arial"/>
                <w:i/>
                <w:iCs/>
                <w:sz w:val="16"/>
                <w:szCs w:val="16"/>
              </w:rPr>
              <w:t>Gdański zarząd dróg i zieleni</w:t>
            </w:r>
          </w:p>
        </w:tc>
      </w:tr>
      <w:tr w:rsidR="585B54EF" w:rsidTr="4B0DC62E" w14:paraId="5C8E6859" w14:textId="77777777">
        <w:trPr>
          <w:trHeight w:val="300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3FD4F862" w14:textId="2EB8DD58">
            <w:r w:rsidRPr="585B54EF">
              <w:rPr>
                <w:color w:val="000000" w:themeColor="text1"/>
                <w:sz w:val="20"/>
              </w:rPr>
              <w:t>Opis:</w:t>
            </w:r>
          </w:p>
        </w:tc>
        <w:tc>
          <w:tcPr>
            <w:tcW w:w="75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712B496F" w:rsidRDefault="585B54EF" w14:paraId="1C5DF0D9" w14:textId="2B07243B">
            <w:pPr>
              <w:pStyle w:val="Normalny"/>
            </w:pPr>
            <w:r w:rsidRPr="712B496F" w:rsidR="21178F82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Jednostka budżetowa odpowiedzialna za bieżące utrzymanie, remonty i bezpieczeństwo sieci drogowej w Gdańsku. Główny beneficjent systemu, wykorzystujący dane do planowania prac remontowych.</w:t>
            </w:r>
          </w:p>
        </w:tc>
      </w:tr>
      <w:tr w:rsidR="585B54EF" w:rsidTr="4B0DC62E" w14:paraId="6DCD8450" w14:textId="77777777">
        <w:trPr>
          <w:trHeight w:val="300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5B206D77" w14:textId="4C505EFB">
            <w:r w:rsidRPr="585B54EF">
              <w:rPr>
                <w:color w:val="000000" w:themeColor="text1"/>
                <w:sz w:val="20"/>
              </w:rPr>
              <w:t>Typ udziałowca:</w:t>
            </w:r>
          </w:p>
        </w:tc>
        <w:tc>
          <w:tcPr>
            <w:tcW w:w="75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2BCAE713" w14:textId="17EDC8A2">
            <w:r w:rsidRPr="585B54EF">
              <w:rPr>
                <w:rFonts w:ascii="Arial" w:hAnsi="Arial" w:eastAsia="Arial" w:cs="Arial"/>
                <w:i/>
                <w:iCs/>
                <w:sz w:val="16"/>
                <w:szCs w:val="16"/>
              </w:rPr>
              <w:t>Ożywiony, bezpośredni</w:t>
            </w:r>
          </w:p>
        </w:tc>
      </w:tr>
      <w:tr w:rsidR="585B54EF" w:rsidTr="4B0DC62E" w14:paraId="48AE4491" w14:textId="77777777">
        <w:trPr>
          <w:trHeight w:val="300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167716E0" w14:textId="64F2EBF9">
            <w:r w:rsidRPr="585B54EF">
              <w:rPr>
                <w:color w:val="000000" w:themeColor="text1"/>
                <w:sz w:val="20"/>
              </w:rPr>
              <w:t>Punkt widzenia:</w:t>
            </w:r>
          </w:p>
        </w:tc>
        <w:tc>
          <w:tcPr>
            <w:tcW w:w="75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75A31832" w:rsidP="712B496F" w:rsidRDefault="75A31832" w14:paraId="65201189" w14:textId="42950489">
            <w:pPr>
              <w:pStyle w:val="Normalny"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712B496F" w:rsidR="44667249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Biznesowy, zarządczy, u</w:t>
            </w:r>
            <w:r w:rsidRPr="712B496F" w:rsidR="426D3F59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żytkownik systemu</w:t>
            </w:r>
          </w:p>
        </w:tc>
      </w:tr>
      <w:tr w:rsidR="585B54EF" w:rsidTr="4B0DC62E" w14:paraId="045CB6ED" w14:textId="77777777">
        <w:trPr>
          <w:trHeight w:val="300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6C46D228" w14:textId="040BC1B8">
            <w:r w:rsidRPr="585B54EF">
              <w:rPr>
                <w:color w:val="000000" w:themeColor="text1"/>
                <w:sz w:val="20"/>
              </w:rPr>
              <w:t>Ograniczenia:</w:t>
            </w:r>
          </w:p>
        </w:tc>
        <w:tc>
          <w:tcPr>
            <w:tcW w:w="75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712B496F" w:rsidRDefault="585B54EF" w14:paraId="7D5060FA" w14:textId="158929E0">
            <w:pPr>
              <w:pStyle w:val="Normalny"/>
            </w:pPr>
            <w:r w:rsidRPr="712B496F" w:rsidR="68E3E800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Nie powinien narzucać konkretnych technologii programistycznych czy modeli AI; jest ograniczony przez roczne budżety publiczne oraz procedury przetargowe</w:t>
            </w:r>
          </w:p>
        </w:tc>
      </w:tr>
      <w:tr w:rsidR="585B54EF" w:rsidTr="4B0DC62E" w14:paraId="1B9BC540" w14:textId="77777777">
        <w:trPr>
          <w:trHeight w:val="300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22F07BA8" w14:textId="65F8B838">
            <w:r w:rsidRPr="585B54EF">
              <w:rPr>
                <w:color w:val="000000" w:themeColor="text1"/>
                <w:sz w:val="20"/>
              </w:rPr>
              <w:t>Wymagania:</w:t>
            </w:r>
          </w:p>
        </w:tc>
        <w:tc>
          <w:tcPr>
            <w:tcW w:w="75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31BDDD1F" w:rsidRDefault="585B54EF" w14:paraId="70FF14FA" w14:textId="131E79B9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4B0DC62E" w:rsidR="2B38F5F9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WO1, WO2, WO4</w:t>
            </w:r>
            <w:r w:rsidRPr="4B0DC62E" w:rsidR="74EB8541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,</w:t>
            </w:r>
            <w:r w:rsidRPr="4B0DC62E" w:rsidR="74EB8541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WF03, WF05, IO2, IO3, IO4, NF02, NF03, NF04, NF05</w:t>
            </w:r>
          </w:p>
        </w:tc>
      </w:tr>
    </w:tbl>
    <w:p w:rsidRPr="00437B3D" w:rsidR="00437B3D" w:rsidP="31BDDD1F" w:rsidRDefault="702381FE" w14:paraId="6F29C493" w14:textId="56246EA9">
      <w:pPr>
        <w:pStyle w:val="Normalny"/>
        <w:ind w:firstLine="0"/>
      </w:pPr>
      <w:r w:rsidR="702381FE">
        <w:rPr/>
        <w:t xml:space="preserve"> </w:t>
      </w:r>
    </w:p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1692"/>
        <w:gridCol w:w="7284"/>
      </w:tblGrid>
      <w:tr w:rsidR="585B54EF" w:rsidTr="4B0DC62E" w14:paraId="1F1F4255" w14:textId="77777777">
        <w:trPr>
          <w:trHeight w:val="300"/>
        </w:trPr>
        <w:tc>
          <w:tcPr>
            <w:tcW w:w="92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2C6720EF" w14:textId="2C0AD9DA">
            <w:r w:rsidRPr="585B54EF"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</w:rPr>
              <w:t>KARTA UDZIAŁOWCA</w:t>
            </w:r>
          </w:p>
        </w:tc>
      </w:tr>
      <w:tr w:rsidR="585B54EF" w:rsidTr="4B0DC62E" w14:paraId="6691B6A8" w14:textId="77777777">
        <w:trPr>
          <w:trHeight w:val="300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76252210" w14:textId="1EC971D8">
            <w:r w:rsidRPr="585B54EF">
              <w:rPr>
                <w:color w:val="000000" w:themeColor="text1"/>
                <w:sz w:val="20"/>
              </w:rPr>
              <w:t>Identyfikator:</w:t>
            </w:r>
          </w:p>
        </w:tc>
        <w:tc>
          <w:tcPr>
            <w:tcW w:w="751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31BDDD1F" w:rsidRDefault="585B54EF" w14:paraId="01D436E5" w14:textId="3E50AE89">
            <w:pPr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31BDDD1F" w:rsidR="3F5F6171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UOB 0</w:t>
            </w:r>
            <w:r w:rsidRPr="31BDDD1F" w:rsidR="03565992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3</w:t>
            </w:r>
          </w:p>
        </w:tc>
      </w:tr>
      <w:tr w:rsidR="585B54EF" w:rsidTr="4B0DC62E" w14:paraId="4ECA704F" w14:textId="77777777">
        <w:trPr>
          <w:trHeight w:val="300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65CD1889" w14:textId="155E12D6">
            <w:r w:rsidRPr="585B54EF">
              <w:rPr>
                <w:color w:val="000000" w:themeColor="text1"/>
                <w:sz w:val="20"/>
              </w:rPr>
              <w:t>Nazwa:</w:t>
            </w:r>
          </w:p>
        </w:tc>
        <w:tc>
          <w:tcPr>
            <w:tcW w:w="75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14658B86" w14:textId="560B44AF">
            <w:r w:rsidRPr="585B54EF">
              <w:rPr>
                <w:rFonts w:ascii="Arial" w:hAnsi="Arial" w:eastAsia="Arial" w:cs="Arial"/>
                <w:i/>
                <w:iCs/>
                <w:sz w:val="16"/>
                <w:szCs w:val="16"/>
              </w:rPr>
              <w:t>Zarząd transportu miejskiego w Gdańsku</w:t>
            </w:r>
          </w:p>
        </w:tc>
      </w:tr>
      <w:tr w:rsidR="585B54EF" w:rsidTr="4B0DC62E" w14:paraId="712C36F2" w14:textId="77777777">
        <w:trPr>
          <w:trHeight w:val="300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5E7DD8DD" w14:textId="454A38EB">
            <w:r w:rsidRPr="585B54EF">
              <w:rPr>
                <w:color w:val="000000" w:themeColor="text1"/>
                <w:sz w:val="20"/>
              </w:rPr>
              <w:t>Opis:</w:t>
            </w:r>
          </w:p>
        </w:tc>
        <w:tc>
          <w:tcPr>
            <w:tcW w:w="75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17553155" w:rsidP="712B496F" w:rsidRDefault="17553155" w14:paraId="012D62D2" w14:textId="09BD6522">
            <w:pPr>
              <w:pStyle w:val="Normalny"/>
            </w:pPr>
            <w:r w:rsidRPr="712B496F" w:rsidR="4111AE70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Organizator i wykonawcy komunikacji miejskiej, których flota pojazdów służy jako nośnik dla kamer systemu. Odpowiadają za fizyczną dostępność miejsca montażu i zasilanie urządzeń.</w:t>
            </w:r>
          </w:p>
        </w:tc>
      </w:tr>
      <w:tr w:rsidR="585B54EF" w:rsidTr="4B0DC62E" w14:paraId="6599C37E" w14:textId="77777777">
        <w:trPr>
          <w:trHeight w:val="300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225C732C" w14:textId="7D07C3E7">
            <w:r w:rsidRPr="585B54EF">
              <w:rPr>
                <w:color w:val="000000" w:themeColor="text1"/>
                <w:sz w:val="20"/>
              </w:rPr>
              <w:t>Typ udziałowca:</w:t>
            </w:r>
          </w:p>
        </w:tc>
        <w:tc>
          <w:tcPr>
            <w:tcW w:w="75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13D6B166" w14:textId="43E5B9C4">
            <w:r w:rsidRPr="585B54EF">
              <w:rPr>
                <w:rFonts w:ascii="Arial" w:hAnsi="Arial" w:eastAsia="Arial" w:cs="Arial"/>
                <w:i/>
                <w:iCs/>
                <w:sz w:val="16"/>
                <w:szCs w:val="16"/>
              </w:rPr>
              <w:t>Ożywiony, bezpośredni</w:t>
            </w:r>
          </w:p>
        </w:tc>
      </w:tr>
      <w:tr w:rsidR="585B54EF" w:rsidTr="4B0DC62E" w14:paraId="7484EC01" w14:textId="77777777">
        <w:trPr>
          <w:trHeight w:val="300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34778BEC" w14:textId="39A2149F">
            <w:r w:rsidRPr="585B54EF">
              <w:rPr>
                <w:color w:val="000000" w:themeColor="text1"/>
                <w:sz w:val="20"/>
              </w:rPr>
              <w:t>Punkt widzenia:</w:t>
            </w:r>
          </w:p>
        </w:tc>
        <w:tc>
          <w:tcPr>
            <w:tcW w:w="75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42BB2E20" w:rsidP="712B496F" w:rsidRDefault="42BB2E20" w14:paraId="5DB8EDA7" w14:textId="72125D21">
            <w:pPr>
              <w:pStyle w:val="Normalny"/>
            </w:pPr>
            <w:r w:rsidRPr="712B496F" w:rsidR="35987A31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Eksploatacyjny, bezpieczeństwa pasażerów</w:t>
            </w:r>
          </w:p>
        </w:tc>
      </w:tr>
      <w:tr w:rsidR="585B54EF" w:rsidTr="4B0DC62E" w14:paraId="6DD58791" w14:textId="77777777">
        <w:trPr>
          <w:trHeight w:val="300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31B10950" w14:textId="09652AF2">
            <w:r w:rsidRPr="585B54EF">
              <w:rPr>
                <w:color w:val="000000" w:themeColor="text1"/>
                <w:sz w:val="20"/>
              </w:rPr>
              <w:t>Ograniczenia:</w:t>
            </w:r>
          </w:p>
        </w:tc>
        <w:tc>
          <w:tcPr>
            <w:tcW w:w="75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164BB470" w:rsidP="712B496F" w:rsidRDefault="164BB470" w14:paraId="5828DDA9" w14:textId="1DE4381D">
            <w:pPr>
              <w:pStyle w:val="Normalny"/>
            </w:pPr>
            <w:r w:rsidRPr="712B496F" w:rsidR="4072856A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Odpowiedzialność finansowa ograniczona do ubezpieczenia sprzętu w przypadku kolizji</w:t>
            </w:r>
            <w:r w:rsidRPr="712B496F" w:rsidR="4072856A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 xml:space="preserve">, </w:t>
            </w:r>
            <w:r w:rsidRPr="712B496F" w:rsidR="4072856A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Instalacja urządzeń nie może wpływać na pole widzenia kierowcy, brak ingerencji w logikę analizy danych drogowych</w:t>
            </w:r>
          </w:p>
        </w:tc>
      </w:tr>
      <w:tr w:rsidR="585B54EF" w:rsidTr="4B0DC62E" w14:paraId="07D914DB" w14:textId="77777777">
        <w:trPr>
          <w:trHeight w:val="300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1805CBD4" w14:textId="1B66F739">
            <w:r w:rsidRPr="585B54EF">
              <w:rPr>
                <w:color w:val="000000" w:themeColor="text1"/>
                <w:sz w:val="20"/>
              </w:rPr>
              <w:t>Wymagania:</w:t>
            </w:r>
          </w:p>
        </w:tc>
        <w:tc>
          <w:tcPr>
            <w:tcW w:w="75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31BDDD1F" w:rsidRDefault="585B54EF" w14:paraId="3D43F3E4" w14:textId="7EE4DF7D">
            <w:pPr>
              <w:pStyle w:val="Normalny"/>
            </w:pPr>
            <w:r w:rsidRPr="4B0DC62E" w:rsidR="3EA1DA93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WO1, WO3</w:t>
            </w:r>
            <w:r w:rsidRPr="4B0DC62E" w:rsidR="4D5B51EB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,</w:t>
            </w:r>
            <w:r w:rsidRPr="4B0DC62E" w:rsidR="4D5B51EB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WF01, WF04, WF07, IO1, NF03, ŚD01</w:t>
            </w:r>
          </w:p>
        </w:tc>
      </w:tr>
    </w:tbl>
    <w:p w:rsidR="31BDDD1F" w:rsidP="31BDDD1F" w:rsidRDefault="31BDDD1F" w14:paraId="6798333C" w14:textId="4902B11D">
      <w:pPr>
        <w:pStyle w:val="Nagwek2"/>
        <w:numPr>
          <w:ilvl w:val="0"/>
          <w:numId w:val="0"/>
        </w:numPr>
        <w:spacing w:before="0" w:line="276" w:lineRule="auto"/>
        <w:ind w:left="578" w:hanging="578"/>
        <w:rPr>
          <w:sz w:val="24"/>
          <w:szCs w:val="24"/>
        </w:rPr>
      </w:pPr>
    </w:p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1692"/>
        <w:gridCol w:w="7284"/>
      </w:tblGrid>
      <w:tr w:rsidR="31BDDD1F" w:rsidTr="4B0DC62E" w14:paraId="6DF8C3C0">
        <w:trPr>
          <w:trHeight w:val="300"/>
        </w:trPr>
        <w:tc>
          <w:tcPr>
            <w:tcW w:w="8976" w:type="dxa"/>
            <w:gridSpan w:val="2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31BDDD1F" w:rsidRDefault="31BDDD1F" w14:paraId="1D934730" w14:textId="2C0AD9DA">
            <w:r w:rsidRPr="31BDDD1F" w:rsidR="31BDDD1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KARTA UDZIAŁOWCA</w:t>
            </w:r>
          </w:p>
        </w:tc>
      </w:tr>
      <w:tr w:rsidR="31BDDD1F" w:rsidTr="4B0DC62E" w14:paraId="5B7A8B21">
        <w:trPr>
          <w:trHeight w:val="300"/>
        </w:trPr>
        <w:tc>
          <w:tcPr>
            <w:tcW w:w="1692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31BDDD1F" w:rsidRDefault="31BDDD1F" w14:paraId="74350430" w14:textId="1EC971D8">
            <w:r w:rsidRPr="31BDDD1F" w:rsidR="31BDDD1F">
              <w:rPr>
                <w:color w:val="000000" w:themeColor="text1" w:themeTint="FF" w:themeShade="FF"/>
                <w:sz w:val="20"/>
                <w:szCs w:val="20"/>
              </w:rPr>
              <w:t>Identyfikator:</w:t>
            </w:r>
          </w:p>
        </w:tc>
        <w:tc>
          <w:tcPr>
            <w:tcW w:w="7284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31BDDD1F" w:rsidP="31BDDD1F" w:rsidRDefault="31BDDD1F" w14:paraId="1ABE4EBE" w14:textId="5704E7E7">
            <w:pPr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31BDDD1F" w:rsidR="31BDDD1F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UOB 0</w:t>
            </w:r>
            <w:r w:rsidRPr="31BDDD1F" w:rsidR="31BDDD1F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4</w:t>
            </w:r>
          </w:p>
        </w:tc>
      </w:tr>
      <w:tr w:rsidR="31BDDD1F" w:rsidTr="4B0DC62E" w14:paraId="7FF260A9">
        <w:trPr>
          <w:trHeight w:val="300"/>
        </w:trPr>
        <w:tc>
          <w:tcPr>
            <w:tcW w:w="1692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31BDDD1F" w:rsidRDefault="31BDDD1F" w14:paraId="4A32F924" w14:textId="155E12D6">
            <w:r w:rsidRPr="31BDDD1F" w:rsidR="31BDDD1F">
              <w:rPr>
                <w:color w:val="000000" w:themeColor="text1" w:themeTint="FF" w:themeShade="FF"/>
                <w:sz w:val="20"/>
                <w:szCs w:val="20"/>
              </w:rPr>
              <w:t>Nazwa:</w:t>
            </w:r>
          </w:p>
        </w:tc>
        <w:tc>
          <w:tcPr>
            <w:tcW w:w="7284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31BDDD1F" w:rsidP="31BDDD1F" w:rsidRDefault="31BDDD1F" w14:paraId="3680883F" w14:textId="45EF7C47">
            <w:pPr>
              <w:pStyle w:val="Normalny"/>
            </w:pPr>
            <w:r w:rsidRPr="31BDDD1F" w:rsidR="31BDDD1F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Inspektor Ochrony Danych (RODO)</w:t>
            </w:r>
          </w:p>
        </w:tc>
      </w:tr>
      <w:tr w:rsidR="31BDDD1F" w:rsidTr="4B0DC62E" w14:paraId="3CC63E6F">
        <w:trPr>
          <w:trHeight w:val="300"/>
        </w:trPr>
        <w:tc>
          <w:tcPr>
            <w:tcW w:w="1692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31BDDD1F" w:rsidRDefault="31BDDD1F" w14:paraId="3E83EE61" w14:textId="454A38EB">
            <w:r w:rsidRPr="31BDDD1F" w:rsidR="31BDDD1F">
              <w:rPr>
                <w:color w:val="000000" w:themeColor="text1" w:themeTint="FF" w:themeShade="FF"/>
                <w:sz w:val="20"/>
                <w:szCs w:val="20"/>
              </w:rPr>
              <w:t>Opis:</w:t>
            </w:r>
          </w:p>
        </w:tc>
        <w:tc>
          <w:tcPr>
            <w:tcW w:w="7284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31BDDD1F" w:rsidP="31BDDD1F" w:rsidRDefault="31BDDD1F" w14:paraId="58503653" w14:textId="113324F3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</w:pPr>
            <w:r w:rsidRPr="31BDDD1F" w:rsidR="31BDDD1F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Nadzoruje przestrzeganie przepisów o ochronie danych osobowych zgodnie z RODO</w:t>
            </w:r>
          </w:p>
        </w:tc>
      </w:tr>
      <w:tr w:rsidR="31BDDD1F" w:rsidTr="4B0DC62E" w14:paraId="3FF5E76E">
        <w:trPr>
          <w:trHeight w:val="300"/>
        </w:trPr>
        <w:tc>
          <w:tcPr>
            <w:tcW w:w="1692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31BDDD1F" w:rsidRDefault="31BDDD1F" w14:paraId="642BB4D3" w14:textId="7D07C3E7">
            <w:r w:rsidRPr="31BDDD1F" w:rsidR="31BDDD1F">
              <w:rPr>
                <w:color w:val="000000" w:themeColor="text1" w:themeTint="FF" w:themeShade="FF"/>
                <w:sz w:val="20"/>
                <w:szCs w:val="20"/>
              </w:rPr>
              <w:t>Typ udziałowca:</w:t>
            </w:r>
          </w:p>
        </w:tc>
        <w:tc>
          <w:tcPr>
            <w:tcW w:w="7284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31BDDD1F" w:rsidRDefault="31BDDD1F" w14:paraId="59C26BE7" w14:textId="43E5B9C4">
            <w:r w:rsidRPr="31BDDD1F" w:rsidR="31BDDD1F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Ożywiony, bezpośredni</w:t>
            </w:r>
          </w:p>
        </w:tc>
      </w:tr>
      <w:tr w:rsidR="31BDDD1F" w:rsidTr="4B0DC62E" w14:paraId="692887F2">
        <w:trPr>
          <w:trHeight w:val="300"/>
        </w:trPr>
        <w:tc>
          <w:tcPr>
            <w:tcW w:w="1692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31BDDD1F" w:rsidRDefault="31BDDD1F" w14:paraId="1843A4D2" w14:textId="39A2149F">
            <w:r w:rsidRPr="31BDDD1F" w:rsidR="31BDDD1F">
              <w:rPr>
                <w:color w:val="000000" w:themeColor="text1" w:themeTint="FF" w:themeShade="FF"/>
                <w:sz w:val="20"/>
                <w:szCs w:val="20"/>
              </w:rPr>
              <w:t>Punkt widzenia:</w:t>
            </w:r>
          </w:p>
        </w:tc>
        <w:tc>
          <w:tcPr>
            <w:tcW w:w="7284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31BDDD1F" w:rsidP="31BDDD1F" w:rsidRDefault="31BDDD1F" w14:paraId="67AF3717" w14:textId="277F5D6B">
            <w:pPr>
              <w:pStyle w:val="Normalny"/>
            </w:pPr>
            <w:r w:rsidRPr="31BDDD1F" w:rsidR="31BDDD1F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Prawny, prywatność obywateli</w:t>
            </w:r>
          </w:p>
        </w:tc>
      </w:tr>
      <w:tr w:rsidR="31BDDD1F" w:rsidTr="4B0DC62E" w14:paraId="55B8DBC3">
        <w:trPr>
          <w:trHeight w:val="300"/>
        </w:trPr>
        <w:tc>
          <w:tcPr>
            <w:tcW w:w="1692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31BDDD1F" w:rsidRDefault="31BDDD1F" w14:paraId="07BE4A61" w14:textId="09652AF2">
            <w:r w:rsidRPr="31BDDD1F" w:rsidR="31BDDD1F">
              <w:rPr>
                <w:color w:val="000000" w:themeColor="text1" w:themeTint="FF" w:themeShade="FF"/>
                <w:sz w:val="20"/>
                <w:szCs w:val="20"/>
              </w:rPr>
              <w:t>Ograniczenia:</w:t>
            </w:r>
          </w:p>
        </w:tc>
        <w:tc>
          <w:tcPr>
            <w:tcW w:w="7284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31BDDD1F" w:rsidP="31BDDD1F" w:rsidRDefault="31BDDD1F" w14:paraId="5447F6F5" w14:textId="4B44CDDB">
            <w:pPr>
              <w:pStyle w:val="Normalny"/>
            </w:pPr>
            <w:r w:rsidRPr="31BDDD1F" w:rsidR="31BDDD1F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System musi automatycznie anonimizować twarze przechodniów i numery rejestracyjne aut postronnych przed zapisaniem obrazu w bazie.</w:t>
            </w:r>
          </w:p>
        </w:tc>
      </w:tr>
      <w:tr w:rsidR="31BDDD1F" w:rsidTr="4B0DC62E" w14:paraId="708FA938">
        <w:trPr>
          <w:trHeight w:val="300"/>
        </w:trPr>
        <w:tc>
          <w:tcPr>
            <w:tcW w:w="1692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31BDDD1F" w:rsidRDefault="31BDDD1F" w14:paraId="4A87B32E" w14:textId="1B66F739">
            <w:r w:rsidRPr="31BDDD1F" w:rsidR="31BDDD1F">
              <w:rPr>
                <w:color w:val="000000" w:themeColor="text1" w:themeTint="FF" w:themeShade="FF"/>
                <w:sz w:val="20"/>
                <w:szCs w:val="20"/>
              </w:rPr>
              <w:t>Wymagania:</w:t>
            </w:r>
          </w:p>
        </w:tc>
        <w:tc>
          <w:tcPr>
            <w:tcW w:w="7284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31BDDD1F" w:rsidP="31BDDD1F" w:rsidRDefault="31BDDD1F" w14:paraId="091CF948" w14:textId="0EEEB3A7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4B0DC62E" w:rsidR="3961BC76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WO4</w:t>
            </w:r>
            <w:r w:rsidRPr="4B0DC62E" w:rsidR="3B23F2CB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,</w:t>
            </w:r>
            <w:r w:rsidRPr="4B0DC62E" w:rsidR="3B23F2CB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WF01, WF04, IO2, NF03</w:t>
            </w:r>
          </w:p>
        </w:tc>
      </w:tr>
    </w:tbl>
    <w:p w:rsidR="31BDDD1F" w:rsidP="31BDDD1F" w:rsidRDefault="31BDDD1F" w14:paraId="491AADCC" w14:textId="4FB1620E">
      <w:pPr>
        <w:pStyle w:val="Nagwek2"/>
        <w:numPr>
          <w:ilvl w:val="0"/>
          <w:numId w:val="0"/>
        </w:numPr>
        <w:spacing w:before="0" w:line="276" w:lineRule="auto"/>
        <w:ind w:left="578" w:hanging="578"/>
        <w:rPr>
          <w:sz w:val="24"/>
          <w:szCs w:val="24"/>
        </w:rPr>
      </w:pPr>
    </w:p>
    <w:p w:rsidRPr="00437B3D" w:rsidR="00437B3D" w:rsidP="585B54EF" w:rsidRDefault="7CDB43B6" w14:paraId="3D5CCA95" w14:textId="607AC2E3">
      <w:pPr>
        <w:pStyle w:val="Nagwek2"/>
        <w:numPr>
          <w:ilvl w:val="0"/>
          <w:numId w:val="0"/>
        </w:numPr>
        <w:spacing w:before="0" w:line="276" w:lineRule="auto"/>
        <w:ind w:left="578" w:hanging="578"/>
        <w:rPr>
          <w:sz w:val="24"/>
          <w:szCs w:val="24"/>
        </w:rPr>
      </w:pPr>
      <w:r w:rsidRPr="3FA5363B" w:rsidR="7CDB43B6">
        <w:rPr>
          <w:sz w:val="24"/>
          <w:szCs w:val="24"/>
        </w:rPr>
        <w:t>2.3</w:t>
      </w:r>
      <w:r>
        <w:tab/>
      </w:r>
      <w:r w:rsidRPr="3FA5363B" w:rsidR="702381FE">
        <w:rPr>
          <w:sz w:val="24"/>
          <w:szCs w:val="24"/>
        </w:rPr>
        <w:t>Klienci</w:t>
      </w:r>
    </w:p>
    <w:p w:rsidRPr="00437B3D" w:rsidR="00437B3D" w:rsidP="585B54EF" w:rsidRDefault="702381FE" w14:paraId="3BD5D67D" w14:textId="16822121">
      <w:pPr>
        <w:ind w:firstLine="0"/>
      </w:pPr>
      <w:r w:rsidRPr="585B54EF">
        <w:rPr>
          <w:rFonts w:ascii="Arial" w:hAnsi="Arial" w:eastAsia="Arial" w:cs="Arial"/>
          <w:i/>
          <w:iCs/>
          <w:sz w:val="16"/>
          <w:szCs w:val="16"/>
        </w:rPr>
        <w:t>Klienci zewnętrzni:</w:t>
      </w:r>
    </w:p>
    <w:p w:rsidRPr="00437B3D" w:rsidR="00437B3D" w:rsidP="3FA5363B" w:rsidRDefault="702381FE" w14:paraId="56E047D8" w14:textId="29A726C7">
      <w:pPr>
        <w:pStyle w:val="Akapitzlist"/>
        <w:numPr>
          <w:ilvl w:val="0"/>
          <w:numId w:val="3"/>
        </w:numPr>
        <w:rPr>
          <w:rFonts w:ascii="Arial" w:hAnsi="Arial" w:eastAsia="Arial" w:cs="Arial"/>
          <w:i w:val="1"/>
          <w:iCs w:val="1"/>
          <w:sz w:val="16"/>
          <w:szCs w:val="16"/>
        </w:rPr>
      </w:pPr>
      <w:r w:rsidRPr="3FA5363B" w:rsidR="702381FE">
        <w:rPr>
          <w:rFonts w:ascii="Arial" w:hAnsi="Arial" w:eastAsia="Arial" w:cs="Arial"/>
          <w:i w:val="1"/>
          <w:iCs w:val="1"/>
          <w:sz w:val="16"/>
          <w:szCs w:val="16"/>
        </w:rPr>
        <w:t xml:space="preserve">zespół instalatorów (podwykonawca zajmujący </w:t>
      </w:r>
      <w:r w:rsidRPr="3FA5363B" w:rsidR="5E3DCA01">
        <w:rPr>
          <w:rFonts w:ascii="Arial" w:hAnsi="Arial" w:eastAsia="Arial" w:cs="Arial"/>
          <w:i w:val="1"/>
          <w:iCs w:val="1"/>
          <w:sz w:val="16"/>
          <w:szCs w:val="16"/>
        </w:rPr>
        <w:t>się</w:t>
      </w:r>
      <w:r w:rsidRPr="3FA5363B" w:rsidR="702381FE">
        <w:rPr>
          <w:rFonts w:ascii="Arial" w:hAnsi="Arial" w:eastAsia="Arial" w:cs="Arial"/>
          <w:i w:val="1"/>
          <w:iCs w:val="1"/>
          <w:sz w:val="16"/>
          <w:szCs w:val="16"/>
        </w:rPr>
        <w:t xml:space="preserve"> montażem kamer)</w:t>
      </w:r>
    </w:p>
    <w:p w:rsidRPr="00437B3D" w:rsidR="00437B3D" w:rsidP="585B54EF" w:rsidRDefault="702381FE" w14:paraId="4BAEE216" w14:textId="2B27F8E4">
      <w:pPr>
        <w:pStyle w:val="Akapitzlist"/>
        <w:numPr>
          <w:ilvl w:val="0"/>
          <w:numId w:val="3"/>
        </w:numPr>
        <w:rPr>
          <w:rFonts w:ascii="Arial" w:hAnsi="Arial" w:eastAsia="Arial" w:cs="Arial"/>
          <w:i/>
          <w:iCs/>
          <w:sz w:val="16"/>
          <w:szCs w:val="16"/>
        </w:rPr>
      </w:pPr>
      <w:r w:rsidRPr="585B54EF">
        <w:rPr>
          <w:rFonts w:ascii="Arial" w:hAnsi="Arial" w:eastAsia="Arial" w:cs="Arial"/>
          <w:i/>
          <w:iCs/>
          <w:sz w:val="16"/>
          <w:szCs w:val="16"/>
        </w:rPr>
        <w:t xml:space="preserve">GDZiZ: </w:t>
      </w:r>
    </w:p>
    <w:p w:rsidRPr="00437B3D" w:rsidR="00437B3D" w:rsidP="585B54EF" w:rsidRDefault="702381FE" w14:paraId="475DDB3D" w14:textId="4EFAA472">
      <w:pPr>
        <w:pStyle w:val="Akapitzlist"/>
        <w:numPr>
          <w:ilvl w:val="1"/>
          <w:numId w:val="3"/>
        </w:numPr>
        <w:rPr>
          <w:rFonts w:ascii="Arial" w:hAnsi="Arial" w:eastAsia="Arial" w:cs="Arial"/>
          <w:i/>
          <w:iCs/>
          <w:sz w:val="16"/>
          <w:szCs w:val="16"/>
        </w:rPr>
      </w:pPr>
      <w:r w:rsidRPr="585B54EF">
        <w:rPr>
          <w:rFonts w:ascii="Arial" w:hAnsi="Arial" w:eastAsia="Arial" w:cs="Arial"/>
          <w:i/>
          <w:iCs/>
          <w:sz w:val="16"/>
          <w:szCs w:val="16"/>
        </w:rPr>
        <w:t>kierownicy oddziałów</w:t>
      </w:r>
    </w:p>
    <w:p w:rsidRPr="00437B3D" w:rsidR="00437B3D" w:rsidP="585B54EF" w:rsidRDefault="702381FE" w14:paraId="6909B4E9" w14:textId="03A3FAEE">
      <w:pPr>
        <w:pStyle w:val="Akapitzlist"/>
        <w:numPr>
          <w:ilvl w:val="1"/>
          <w:numId w:val="3"/>
        </w:numPr>
        <w:rPr>
          <w:rFonts w:ascii="Arial" w:hAnsi="Arial" w:eastAsia="Arial" w:cs="Arial"/>
          <w:i/>
          <w:iCs/>
          <w:sz w:val="16"/>
          <w:szCs w:val="16"/>
        </w:rPr>
      </w:pPr>
      <w:r w:rsidRPr="585B54EF">
        <w:rPr>
          <w:rFonts w:ascii="Arial" w:hAnsi="Arial" w:eastAsia="Arial" w:cs="Arial"/>
          <w:i/>
          <w:iCs/>
          <w:sz w:val="16"/>
          <w:szCs w:val="16"/>
        </w:rPr>
        <w:t xml:space="preserve">pracownicy porządkowi/serwisanci drogowi </w:t>
      </w:r>
    </w:p>
    <w:p w:rsidRPr="00437B3D" w:rsidR="00437B3D" w:rsidP="2996C779" w:rsidRDefault="702381FE" w14:paraId="63173CC0" w14:textId="4A4F463A">
      <w:pPr>
        <w:pStyle w:val="Akapitzlist"/>
        <w:numPr>
          <w:ilvl w:val="0"/>
          <w:numId w:val="3"/>
        </w:numPr>
        <w:rPr>
          <w:rFonts w:ascii="Arial" w:hAnsi="Arial" w:eastAsia="Arial" w:cs="Arial"/>
          <w:i w:val="1"/>
          <w:iCs w:val="1"/>
          <w:sz w:val="16"/>
          <w:szCs w:val="16"/>
        </w:rPr>
      </w:pPr>
      <w:r w:rsidRPr="2996C779" w:rsidR="702381FE">
        <w:rPr>
          <w:rFonts w:ascii="Arial" w:hAnsi="Arial" w:eastAsia="Arial" w:cs="Arial"/>
          <w:i w:val="1"/>
          <w:iCs w:val="1"/>
          <w:sz w:val="16"/>
          <w:szCs w:val="16"/>
        </w:rPr>
        <w:t>ZTM Gdańsk (współpraca na zasadzie udostępniania pojazdów do montażu kamer)</w:t>
      </w:r>
    </w:p>
    <w:p w:rsidR="2996C779" w:rsidP="2996C779" w:rsidRDefault="2996C779" w14:paraId="635F4DBF" w14:textId="2D041057">
      <w:pPr>
        <w:pStyle w:val="Akapitzlist"/>
        <w:ind w:left="717"/>
        <w:rPr>
          <w:rFonts w:ascii="Arial" w:hAnsi="Arial" w:eastAsia="Arial" w:cs="Arial"/>
          <w:i w:val="1"/>
          <w:iCs w:val="1"/>
          <w:sz w:val="16"/>
          <w:szCs w:val="16"/>
        </w:rPr>
      </w:pPr>
    </w:p>
    <w:p w:rsidRPr="00437B3D" w:rsidR="00437B3D" w:rsidP="4B0DC62E" w:rsidRDefault="702381FE" w14:paraId="320CBC70" w14:textId="584B7D38">
      <w:pPr>
        <w:pStyle w:val="Nagwek2"/>
        <w:numPr>
          <w:ilvl w:val="0"/>
          <w:numId w:val="0"/>
        </w:numPr>
        <w:spacing w:before="0" w:line="276" w:lineRule="auto"/>
        <w:ind w:left="0"/>
        <w:rPr>
          <w:sz w:val="24"/>
          <w:szCs w:val="24"/>
        </w:rPr>
      </w:pPr>
      <w:r w:rsidRPr="4B0DC62E" w:rsidR="43370B80">
        <w:rPr>
          <w:sz w:val="24"/>
          <w:szCs w:val="24"/>
        </w:rPr>
        <w:t>2.4</w:t>
      </w:r>
      <w:r>
        <w:tab/>
      </w:r>
      <w:r w:rsidRPr="4B0DC62E" w:rsidR="702381FE">
        <w:rPr>
          <w:sz w:val="24"/>
          <w:szCs w:val="24"/>
        </w:rPr>
        <w:t>Charakterystyka użytkowników</w:t>
      </w:r>
    </w:p>
    <w:p w:rsidRPr="00437B3D" w:rsidR="00437B3D" w:rsidP="585B54EF" w:rsidRDefault="1B6360CC" w14:paraId="78FDF779" w14:textId="5A779199">
      <w:pPr>
        <w:ind w:firstLine="0"/>
      </w:pPr>
      <w:r w:rsidRPr="585B54EF">
        <w:rPr>
          <w:rFonts w:ascii="Arial" w:hAnsi="Arial" w:eastAsia="Arial" w:cs="Arial"/>
          <w:i/>
          <w:iCs/>
          <w:sz w:val="16"/>
          <w:szCs w:val="16"/>
        </w:rPr>
        <w:t>Użytkownicy dzielą się na:</w:t>
      </w:r>
    </w:p>
    <w:p w:rsidRPr="00437B3D" w:rsidR="00437B3D" w:rsidP="585B54EF" w:rsidRDefault="1B6360CC" w14:paraId="535783BB" w14:textId="747CD94F">
      <w:pPr>
        <w:pStyle w:val="podpowiedzi"/>
        <w:numPr>
          <w:ilvl w:val="0"/>
          <w:numId w:val="1"/>
        </w:numPr>
      </w:pPr>
      <w:r w:rsidRPr="585B54EF">
        <w:t>kierowników oddziałów GDZiZ, mają oni pełny dostęp do dostarczonych danych oraz</w:t>
      </w:r>
      <w:r w:rsidRPr="585B54EF" w:rsidR="577671CF">
        <w:t xml:space="preserve"> </w:t>
      </w:r>
      <w:r w:rsidRPr="585B54EF">
        <w:t>do danych członków zespołów naprawczych GDZiZ. Mają oni dostęp do przydzielania zgłoszeń do zespołów i wglądu w aktualne zadania przydzielone do zespołów. (Około 5 użytkowników)</w:t>
      </w:r>
    </w:p>
    <w:p w:rsidRPr="00437B3D" w:rsidR="00437B3D" w:rsidP="585B54EF" w:rsidRDefault="1B6360CC" w14:paraId="76B5B537" w14:textId="02F6476D">
      <w:pPr>
        <w:pStyle w:val="podpowiedzi"/>
        <w:numPr>
          <w:ilvl w:val="0"/>
          <w:numId w:val="1"/>
        </w:numPr>
        <w:rPr>
          <w:rFonts w:eastAsia="Arial" w:cs="Arial"/>
        </w:rPr>
      </w:pPr>
      <w:r w:rsidRPr="585B54EF">
        <w:t>pracowników porządkowych GDZiZ, są to członkowie zespołów naprawczych. Mają dostęp tylko do infromacji przekazanym</w:t>
      </w:r>
      <w:r w:rsidRPr="585B54EF" w:rsidR="3E085314">
        <w:t xml:space="preserve"> </w:t>
      </w:r>
      <w:r w:rsidRPr="585B54EF">
        <w:t>przez kierownika do zespołu, do którego należą. (Około 35 użytkowników)</w:t>
      </w:r>
    </w:p>
    <w:p w:rsidRPr="00437B3D" w:rsidR="00437B3D" w:rsidP="585B54EF" w:rsidRDefault="00437B3D" w14:paraId="18A19964" w14:textId="63B24551">
      <w:pPr>
        <w:ind w:firstLine="0"/>
        <w:rPr>
          <w:rFonts w:ascii="Arial" w:hAnsi="Arial" w:eastAsia="Arial" w:cs="Arial"/>
          <w:i/>
          <w:iCs/>
          <w:sz w:val="16"/>
          <w:szCs w:val="16"/>
        </w:rPr>
      </w:pPr>
    </w:p>
    <w:p w:rsidR="103D1345" w:rsidP="712B496F" w:rsidRDefault="103D1345" w14:paraId="58D1AF45" w14:textId="336A8161">
      <w:pPr>
        <w:pStyle w:val="Nagwek1"/>
        <w:numPr>
          <w:ilvl w:val="0"/>
          <w:numId w:val="0"/>
        </w:numPr>
        <w:spacing w:before="0" w:line="276" w:lineRule="auto"/>
        <w:ind w:left="432" w:hanging="432"/>
        <w:rPr>
          <w:sz w:val="24"/>
          <w:szCs w:val="24"/>
        </w:rPr>
      </w:pPr>
      <w:r w:rsidRPr="2996C779" w:rsidR="103D1345">
        <w:rPr>
          <w:sz w:val="24"/>
          <w:szCs w:val="24"/>
        </w:rPr>
        <w:t>3</w:t>
      </w:r>
      <w:r>
        <w:tab/>
      </w:r>
      <w:r w:rsidRPr="2996C779" w:rsidR="702381FE">
        <w:rPr>
          <w:sz w:val="24"/>
          <w:szCs w:val="24"/>
        </w:rPr>
        <w:t>Wymagania</w:t>
      </w:r>
    </w:p>
    <w:p w:rsidR="712B496F" w:rsidP="712B496F" w:rsidRDefault="712B496F" w14:paraId="1A379ED2" w14:textId="14261CBF">
      <w:pPr>
        <w:pStyle w:val="Normalny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noProof w:val="0"/>
          <w:color w:val="auto"/>
          <w:sz w:val="16"/>
          <w:szCs w:val="16"/>
          <w:lang w:val="pl-PL"/>
        </w:rPr>
      </w:pPr>
    </w:p>
    <w:p w:rsidR="077E6043" w:rsidP="712B496F" w:rsidRDefault="077E6043" w14:paraId="2300195B" w14:textId="43A9D661">
      <w:pPr>
        <w:pStyle w:val="Nagwek2"/>
        <w:numPr>
          <w:ilvl w:val="0"/>
          <w:numId w:val="0"/>
        </w:numPr>
        <w:spacing w:before="0" w:line="276" w:lineRule="auto"/>
        <w:ind w:left="578" w:hanging="578"/>
        <w:rPr>
          <w:sz w:val="24"/>
          <w:szCs w:val="24"/>
        </w:rPr>
      </w:pPr>
      <w:r w:rsidRPr="712B496F" w:rsidR="077E6043">
        <w:rPr>
          <w:sz w:val="24"/>
          <w:szCs w:val="24"/>
        </w:rPr>
        <w:t>3.1</w:t>
      </w:r>
      <w:r>
        <w:tab/>
      </w:r>
      <w:r w:rsidRPr="712B496F" w:rsidR="702381FE">
        <w:rPr>
          <w:sz w:val="24"/>
          <w:szCs w:val="24"/>
        </w:rPr>
        <w:t>Wymagania ogólne i dziedzinowe</w:t>
      </w:r>
    </w:p>
    <w:p w:rsidRPr="00437B3D" w:rsidR="00437B3D" w:rsidP="585B54EF" w:rsidRDefault="702381FE" w14:paraId="32C3503D" w14:textId="5D4D124C">
      <w:r w:rsidRPr="585B54EF">
        <w:rPr>
          <w:szCs w:val="24"/>
        </w:rPr>
        <w:t xml:space="preserve"> </w:t>
      </w:r>
    </w:p>
    <w:tbl>
      <w:tblPr>
        <w:tblW w:w="8976" w:type="dxa"/>
        <w:tblInd w:w="75" w:type="dxa"/>
        <w:tblLook w:val="06A0" w:firstRow="1" w:lastRow="0" w:firstColumn="1" w:lastColumn="0" w:noHBand="1" w:noVBand="1"/>
      </w:tblPr>
      <w:tblGrid>
        <w:gridCol w:w="2054"/>
        <w:gridCol w:w="1864"/>
        <w:gridCol w:w="1402"/>
        <w:gridCol w:w="3656"/>
      </w:tblGrid>
      <w:tr w:rsidR="585B54EF" w:rsidTr="4B0DC62E" w14:paraId="167661EB" w14:textId="77777777">
        <w:trPr>
          <w:trHeight w:val="300"/>
        </w:trPr>
        <w:tc>
          <w:tcPr>
            <w:tcW w:w="8976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20C412D1" w14:textId="1BABAA36">
            <w:r w:rsidRPr="585B54EF"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</w:rPr>
              <w:t>KARTA WYMAGANIA</w:t>
            </w:r>
          </w:p>
        </w:tc>
      </w:tr>
      <w:tr w:rsidR="585B54EF" w:rsidTr="4B0DC62E" w14:paraId="3969C500" w14:textId="77777777">
        <w:trPr>
          <w:trHeight w:val="300"/>
        </w:trPr>
        <w:tc>
          <w:tcPr>
            <w:tcW w:w="205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4E41085E" w14:textId="4AA1325E">
            <w:r w:rsidRPr="585B54EF">
              <w:rPr>
                <w:color w:val="000000" w:themeColor="text1"/>
                <w:sz w:val="20"/>
              </w:rPr>
              <w:t>Identyfikator:</w:t>
            </w:r>
          </w:p>
        </w:tc>
        <w:tc>
          <w:tcPr>
            <w:tcW w:w="186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712B496F" w:rsidRDefault="585B54EF" w14:paraId="516AD453" w14:textId="35285315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712B496F" w:rsidR="634ED898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WO1</w:t>
            </w:r>
          </w:p>
        </w:tc>
        <w:tc>
          <w:tcPr>
            <w:tcW w:w="14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4377961A" w14:textId="634E5C6E">
            <w:r w:rsidRPr="585B54EF">
              <w:rPr>
                <w:color w:val="000000" w:themeColor="text1"/>
                <w:sz w:val="20"/>
              </w:rPr>
              <w:t>Priorytet:</w:t>
            </w:r>
          </w:p>
        </w:tc>
        <w:tc>
          <w:tcPr>
            <w:tcW w:w="365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712B496F" w:rsidRDefault="585B54EF" w14:paraId="4BADFA37" w14:textId="59F8CDD1">
            <w:pPr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712B496F" w:rsidR="6D2C3F3C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M</w:t>
            </w:r>
          </w:p>
        </w:tc>
      </w:tr>
      <w:tr w:rsidR="585B54EF" w:rsidTr="4B0DC62E" w14:paraId="73C6935A" w14:textId="77777777">
        <w:trPr>
          <w:trHeight w:val="300"/>
        </w:trPr>
        <w:tc>
          <w:tcPr>
            <w:tcW w:w="205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5A17BEC1" w14:textId="0CF7F4D3">
            <w:r w:rsidRPr="585B54EF">
              <w:rPr>
                <w:color w:val="000000" w:themeColor="text1"/>
                <w:sz w:val="20"/>
              </w:rPr>
              <w:t>Nazwa</w:t>
            </w:r>
          </w:p>
        </w:tc>
        <w:tc>
          <w:tcPr>
            <w:tcW w:w="6922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712B496F" w:rsidRDefault="585B54EF" w14:paraId="103AA97A" w14:textId="27945999">
            <w:pPr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712B496F" w:rsidR="1669854C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Główne zadanie systemu</w:t>
            </w:r>
          </w:p>
        </w:tc>
      </w:tr>
      <w:tr w:rsidR="585B54EF" w:rsidTr="4B0DC62E" w14:paraId="77037A78" w14:textId="77777777">
        <w:trPr>
          <w:trHeight w:val="300"/>
        </w:trPr>
        <w:tc>
          <w:tcPr>
            <w:tcW w:w="205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40548C4F" w14:textId="3DEA4314">
            <w:r w:rsidRPr="585B54EF">
              <w:rPr>
                <w:color w:val="000000" w:themeColor="text1"/>
                <w:sz w:val="20"/>
              </w:rPr>
              <w:t>Opis</w:t>
            </w:r>
          </w:p>
        </w:tc>
        <w:tc>
          <w:tcPr>
            <w:tcW w:w="6922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712B496F" w:rsidRDefault="585B54EF" w14:paraId="71ECF9C7" w14:textId="77E3DBF9">
            <w:pPr>
              <w:pStyle w:val="Normalny"/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</w:pPr>
            <w:r w:rsidRPr="31BDDD1F" w:rsidR="79D5F45A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Analiza obrazu powinna być realizowana z wykorzystaniem modelu sztucznej inteligencji działającego lokalnie na urządzeniu pokładowym (</w:t>
            </w:r>
            <w:r w:rsidRPr="31BDDD1F" w:rsidR="79D5F45A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edge</w:t>
            </w:r>
            <w:r w:rsidRPr="31BDDD1F" w:rsidR="79D5F45A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</w:t>
            </w:r>
            <w:r w:rsidRPr="31BDDD1F" w:rsidR="79D5F45A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computing</w:t>
            </w:r>
            <w:r w:rsidRPr="31BDDD1F" w:rsidR="79D5F45A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)</w:t>
            </w:r>
            <w:r w:rsidRPr="31BDDD1F" w:rsidR="00DB6AAD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, które </w:t>
            </w:r>
            <w:r w:rsidRPr="31BDDD1F" w:rsidR="79D5F45A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przesyła dan</w:t>
            </w:r>
            <w:r w:rsidRPr="31BDDD1F" w:rsidR="402B2F02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e</w:t>
            </w:r>
            <w:r w:rsidRPr="31BDDD1F" w:rsidR="79D5F45A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do serwera centralnego</w:t>
            </w:r>
            <w:r w:rsidRPr="31BDDD1F" w:rsidR="57997754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za pomocą API</w:t>
            </w:r>
            <w:r w:rsidRPr="31BDDD1F" w:rsidR="79D5F45A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.</w:t>
            </w:r>
          </w:p>
        </w:tc>
      </w:tr>
      <w:tr w:rsidR="585B54EF" w:rsidTr="4B0DC62E" w14:paraId="0EE55D09" w14:textId="77777777">
        <w:trPr>
          <w:trHeight w:val="300"/>
        </w:trPr>
        <w:tc>
          <w:tcPr>
            <w:tcW w:w="205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32BB9EE5" w14:textId="73DE6101">
            <w:r w:rsidRPr="585B54EF">
              <w:rPr>
                <w:color w:val="000000" w:themeColor="text1"/>
                <w:sz w:val="20"/>
              </w:rPr>
              <w:t>Udziałowiec</w:t>
            </w:r>
          </w:p>
        </w:tc>
        <w:tc>
          <w:tcPr>
            <w:tcW w:w="6922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31BDDD1F" w:rsidRDefault="585B54EF" w14:paraId="015D30C6" w14:textId="5C40D955">
            <w:pPr>
              <w:pStyle w:val="Normalny"/>
            </w:pPr>
            <w:r w:rsidRPr="31BDDD1F" w:rsidR="0707BEAD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UOB 02, UOB 03</w:t>
            </w:r>
          </w:p>
        </w:tc>
      </w:tr>
      <w:tr w:rsidR="585B54EF" w:rsidTr="4B0DC62E" w14:paraId="612DA16D" w14:textId="77777777">
        <w:trPr>
          <w:trHeight w:val="300"/>
        </w:trPr>
        <w:tc>
          <w:tcPr>
            <w:tcW w:w="205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32898BC5" w14:textId="777D45B8">
            <w:r w:rsidRPr="585B54EF">
              <w:rPr>
                <w:color w:val="000000" w:themeColor="text1"/>
                <w:sz w:val="20"/>
              </w:rPr>
              <w:t>Wymagania powiązane</w:t>
            </w:r>
          </w:p>
        </w:tc>
        <w:tc>
          <w:tcPr>
            <w:tcW w:w="6922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712B496F" w:rsidRDefault="585B54EF" w14:paraId="3ECC2AC3" w14:textId="6B22A2DE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4B0DC62E" w:rsidR="733A78DC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WO4</w:t>
            </w:r>
            <w:r w:rsidRPr="4B0DC62E" w:rsidR="64112975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,</w:t>
            </w:r>
            <w:r w:rsidRPr="4B0DC62E" w:rsidR="64112975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WO3</w:t>
            </w:r>
            <w:r w:rsidRPr="4B0DC62E" w:rsidR="5A4F2634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, WF01, WF02, WF04, IO1, IO2, ŚD01, ŚD02</w:t>
            </w:r>
          </w:p>
        </w:tc>
      </w:tr>
    </w:tbl>
    <w:p w:rsidR="712B496F" w:rsidP="712B496F" w:rsidRDefault="712B496F" w14:paraId="02E57C4A" w14:textId="7C098298">
      <w:pPr>
        <w:pStyle w:val="Nagwek2"/>
        <w:numPr>
          <w:ilvl w:val="0"/>
          <w:numId w:val="0"/>
        </w:numPr>
        <w:spacing w:before="0" w:line="276" w:lineRule="auto"/>
        <w:ind w:left="578" w:hanging="578"/>
        <w:rPr>
          <w:sz w:val="24"/>
          <w:szCs w:val="24"/>
        </w:rPr>
      </w:pPr>
    </w:p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1961"/>
        <w:gridCol w:w="1957"/>
        <w:gridCol w:w="1402"/>
        <w:gridCol w:w="3656"/>
      </w:tblGrid>
      <w:tr w:rsidR="712B496F" w:rsidTr="4B0DC62E" w14:paraId="4C8D8911">
        <w:trPr>
          <w:trHeight w:val="300"/>
        </w:trPr>
        <w:tc>
          <w:tcPr>
            <w:tcW w:w="8976" w:type="dxa"/>
            <w:gridSpan w:val="4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1F55520A" w14:textId="1BABAA36">
            <w:r w:rsidRPr="712B496F" w:rsidR="712B496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KARTA WYMAGANIA</w:t>
            </w:r>
          </w:p>
        </w:tc>
      </w:tr>
      <w:tr w:rsidR="712B496F" w:rsidTr="4B0DC62E" w14:paraId="68CAC5AC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26DDF442" w14:textId="4AA1325E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Identyfikator:</w:t>
            </w:r>
          </w:p>
        </w:tc>
        <w:tc>
          <w:tcPr>
            <w:tcW w:w="1957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2B4A5406" w:rsidP="712B496F" w:rsidRDefault="2B4A5406" w14:paraId="29D2A695" w14:textId="396C584E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712B496F" w:rsidR="2B4A5406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WO2</w:t>
            </w:r>
          </w:p>
        </w:tc>
        <w:tc>
          <w:tcPr>
            <w:tcW w:w="1402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6D405813" w14:textId="634E5C6E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Priorytet:</w:t>
            </w:r>
          </w:p>
        </w:tc>
        <w:tc>
          <w:tcPr>
            <w:tcW w:w="3656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10713F50" w:rsidP="712B496F" w:rsidRDefault="10713F50" w14:paraId="144B431C" w14:textId="753AED51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712B496F" w:rsidR="10713F50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M</w:t>
            </w:r>
          </w:p>
        </w:tc>
      </w:tr>
      <w:tr w:rsidR="712B496F" w:rsidTr="4B0DC62E" w14:paraId="03BEBEF2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0FB73525" w14:textId="0CF7F4D3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Nazwa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32AE3C8F" w:rsidP="712B496F" w:rsidRDefault="32AE3C8F" w14:paraId="12134D22" w14:textId="7AA7500B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31BDDD1F" w:rsidR="40CD6472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System dla użytkowników</w:t>
            </w:r>
          </w:p>
        </w:tc>
      </w:tr>
      <w:tr w:rsidR="712B496F" w:rsidTr="4B0DC62E" w14:paraId="169A4949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54B63E16" w14:textId="3DEA4314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Opis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13B5734D" w:rsidP="712B496F" w:rsidRDefault="13B5734D" w14:paraId="024BA791" w14:textId="5A097C9A">
            <w:pPr>
              <w:pStyle w:val="Normalny"/>
            </w:pPr>
            <w:r w:rsidRPr="712B496F" w:rsidR="13B5734D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System powinien agregować dane o wykrytych uszkodzeniach (np. dziurach, pęknięciach, deformacjach) i prezentować je w formie czytelnej dla użytkownika końcowego, np. w postaci interaktywnej mapy z naniesionymi zgłoszeniami. Każde zgłoszenie powinno zawierać co najmniej: lokalizację GPS, datę wykrycia oraz materiał wizualny (zdjęcie).</w:t>
            </w:r>
          </w:p>
        </w:tc>
      </w:tr>
      <w:tr w:rsidR="712B496F" w:rsidTr="4B0DC62E" w14:paraId="09489ED3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602D0A44" w14:textId="73DE6101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Udziałowiec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5006BF3D" w:rsidRDefault="5006BF3D" w14:paraId="4C618AD1" w14:textId="3964264A">
            <w:r w:rsidRPr="31BDDD1F" w:rsidR="15089A4B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UOB 02</w:t>
            </w:r>
          </w:p>
        </w:tc>
      </w:tr>
      <w:tr w:rsidR="712B496F" w:rsidTr="4B0DC62E" w14:paraId="09453574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439EBA4F" w14:textId="777D45B8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Wymagania powiązane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31D563E9" w:rsidP="712B496F" w:rsidRDefault="31D563E9" w14:paraId="28BA8479" w14:textId="70BCE823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4B0DC62E" w:rsidR="2F255B4C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WO4</w:t>
            </w:r>
            <w:r w:rsidRPr="4B0DC62E" w:rsidR="5BC64DA2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 xml:space="preserve">, </w:t>
            </w:r>
            <w:r w:rsidRPr="4B0DC62E" w:rsidR="5BC64DA2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WF03, WF05, WF06, IO3, NF02, NF04, NF05</w:t>
            </w:r>
          </w:p>
        </w:tc>
      </w:tr>
    </w:tbl>
    <w:p w:rsidR="712B496F" w:rsidP="712B496F" w:rsidRDefault="712B496F" w14:paraId="67AB77DD" w14:textId="3796B600">
      <w:pPr>
        <w:pStyle w:val="Nagwek2"/>
        <w:numPr>
          <w:ilvl w:val="0"/>
          <w:numId w:val="0"/>
        </w:numPr>
        <w:spacing w:before="0" w:line="276" w:lineRule="auto"/>
        <w:ind w:left="578" w:hanging="578"/>
        <w:rPr>
          <w:sz w:val="24"/>
          <w:szCs w:val="24"/>
        </w:rPr>
      </w:pPr>
    </w:p>
    <w:p w:rsidR="712B496F" w:rsidP="712B496F" w:rsidRDefault="712B496F" w14:paraId="74F07CA4" w14:textId="08B61DA3">
      <w:pPr>
        <w:pStyle w:val="Nagwek2"/>
        <w:numPr>
          <w:ilvl w:val="0"/>
          <w:numId w:val="0"/>
        </w:numPr>
        <w:spacing w:before="0" w:line="276" w:lineRule="auto"/>
        <w:ind w:left="578" w:hanging="578"/>
        <w:rPr>
          <w:sz w:val="24"/>
          <w:szCs w:val="24"/>
        </w:rPr>
      </w:pPr>
    </w:p>
    <w:p w:rsidR="712B496F" w:rsidP="712B496F" w:rsidRDefault="712B496F" w14:paraId="36E6E8F6" w14:textId="1637A646">
      <w:pPr>
        <w:pStyle w:val="Nagwek2"/>
        <w:numPr>
          <w:ilvl w:val="0"/>
          <w:numId w:val="0"/>
        </w:numPr>
        <w:spacing w:before="0" w:line="276" w:lineRule="auto"/>
        <w:ind w:left="578" w:hanging="578"/>
        <w:rPr>
          <w:sz w:val="24"/>
          <w:szCs w:val="24"/>
        </w:rPr>
      </w:pPr>
    </w:p>
    <w:p w:rsidR="712B496F" w:rsidP="712B496F" w:rsidRDefault="712B496F" w14:paraId="0E7391F2" w14:textId="096B38D8">
      <w:pPr>
        <w:pStyle w:val="Nagwek2"/>
        <w:numPr>
          <w:ilvl w:val="0"/>
          <w:numId w:val="0"/>
        </w:numPr>
        <w:spacing w:before="0" w:line="276" w:lineRule="auto"/>
        <w:ind w:left="578" w:hanging="578"/>
        <w:rPr>
          <w:sz w:val="24"/>
          <w:szCs w:val="24"/>
        </w:rPr>
      </w:pPr>
    </w:p>
    <w:p w:rsidR="712B496F" w:rsidP="712B496F" w:rsidRDefault="712B496F" w14:paraId="40F47A95" w14:textId="3AEE8152">
      <w:pPr>
        <w:pStyle w:val="Nagwek2"/>
        <w:numPr>
          <w:ilvl w:val="0"/>
          <w:numId w:val="0"/>
        </w:numPr>
        <w:spacing w:before="0" w:line="276" w:lineRule="auto"/>
        <w:ind w:left="578" w:hanging="578"/>
        <w:rPr>
          <w:sz w:val="24"/>
          <w:szCs w:val="24"/>
        </w:rPr>
      </w:pPr>
    </w:p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1961"/>
        <w:gridCol w:w="1957"/>
        <w:gridCol w:w="1402"/>
        <w:gridCol w:w="3656"/>
      </w:tblGrid>
      <w:tr w:rsidR="712B496F" w:rsidTr="4B0DC62E" w14:paraId="37D1F4D8">
        <w:trPr>
          <w:trHeight w:val="300"/>
        </w:trPr>
        <w:tc>
          <w:tcPr>
            <w:tcW w:w="8976" w:type="dxa"/>
            <w:gridSpan w:val="4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51F683F0" w14:textId="1BABAA36">
            <w:r w:rsidRPr="712B496F" w:rsidR="712B496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KARTA WYMAGANIA</w:t>
            </w:r>
          </w:p>
        </w:tc>
      </w:tr>
      <w:tr w:rsidR="712B496F" w:rsidTr="4B0DC62E" w14:paraId="6942046C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0418E29D" w14:textId="4AA1325E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Identyfikator:</w:t>
            </w:r>
          </w:p>
        </w:tc>
        <w:tc>
          <w:tcPr>
            <w:tcW w:w="1957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6D876ACE" w:rsidP="712B496F" w:rsidRDefault="6D876ACE" w14:paraId="00D0464B" w14:textId="4718A353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712B496F" w:rsidR="6D876ACE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WO3</w:t>
            </w:r>
          </w:p>
        </w:tc>
        <w:tc>
          <w:tcPr>
            <w:tcW w:w="1402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70A9FBA9" w14:textId="634E5C6E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Priorytet:</w:t>
            </w:r>
          </w:p>
        </w:tc>
        <w:tc>
          <w:tcPr>
            <w:tcW w:w="3656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3D6E342B" w:rsidP="712B496F" w:rsidRDefault="3D6E342B" w14:paraId="4AE792E6" w14:textId="7BC91779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712B496F" w:rsidR="3D6E342B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S</w:t>
            </w:r>
          </w:p>
        </w:tc>
      </w:tr>
      <w:tr w:rsidR="712B496F" w:rsidTr="4B0DC62E" w14:paraId="29F55F3D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5781829E" w14:textId="0CF7F4D3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Nazwa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29E4E3E" w:rsidP="684833F4" w:rsidRDefault="729E4E3E" w14:paraId="396F0BED" w14:textId="0EA8BA12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684833F4" w:rsidR="4BE200D3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Skalowalność</w:t>
            </w:r>
          </w:p>
        </w:tc>
      </w:tr>
      <w:tr w:rsidR="712B496F" w:rsidTr="4B0DC62E" w14:paraId="725A166B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1A55F7C2" w14:textId="3DEA4314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Opis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B086AF4" w:rsidP="712B496F" w:rsidRDefault="7B086AF4" w14:paraId="190145B3" w14:textId="0B3F08B8">
            <w:pPr>
              <w:pStyle w:val="Normalny"/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</w:pPr>
            <w:r w:rsidRPr="712B496F" w:rsidR="7B086AF4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Skalowalność powinna obejmować zarówno warstwę techniczną, jak i organizacyjną systemu (obsługę rosnącej liczby pojazdów, przetwarzanie i przechowywanie rosnącej ilości danych, </w:t>
            </w:r>
            <w:r w:rsidRPr="712B496F" w:rsidR="469571C1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j</w:t>
            </w:r>
            <w:r w:rsidRPr="712B496F" w:rsidR="7B086AF4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ednoczesną</w:t>
            </w:r>
            <w:r w:rsidRPr="712B496F" w:rsidR="7B086AF4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obsługę wielu użytkowników). System powinien umożliwiać łatwe wdrożenie w nowym mieście bez konieczności istotnych zmian w kodzie źródłowym (konfigurację parametrów lokalnych</w:t>
            </w:r>
            <w:r w:rsidRPr="712B496F" w:rsidR="06DF0614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, możliwość integracji z lokalnymi systemami, obsługę różnych standardów sprzętowych</w:t>
            </w:r>
            <w:r w:rsidRPr="712B496F" w:rsidR="7B086AF4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)</w:t>
            </w:r>
            <w:r w:rsidRPr="712B496F" w:rsidR="1442BD86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.</w:t>
            </w:r>
          </w:p>
        </w:tc>
      </w:tr>
      <w:tr w:rsidR="712B496F" w:rsidTr="4B0DC62E" w14:paraId="1CC68487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5E7612FD" w14:textId="73DE6101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Udziałowiec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66C90806" w:rsidP="712B496F" w:rsidRDefault="66C90806" w14:paraId="7E82D14F" w14:textId="5198C5C2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31BDDD1F" w:rsidR="54930A9B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UOB 01, UOB 03</w:t>
            </w:r>
          </w:p>
        </w:tc>
      </w:tr>
      <w:tr w:rsidR="712B496F" w:rsidTr="4B0DC62E" w14:paraId="6613B4E7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17A06F68" w14:textId="777D45B8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Wymagania powiązane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2A7C2506" w:rsidP="712B496F" w:rsidRDefault="2A7C2506" w14:paraId="67F96156" w14:textId="79524D07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4B0DC62E" w:rsidR="3D14447F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WO1</w:t>
            </w:r>
            <w:r w:rsidRPr="4B0DC62E" w:rsidR="3D9699CA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,</w:t>
            </w:r>
            <w:r w:rsidRPr="4B0DC62E" w:rsidR="3D9699CA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WF04, IO2, IO4, NF01, NF03, ŚD02</w:t>
            </w:r>
          </w:p>
        </w:tc>
      </w:tr>
    </w:tbl>
    <w:p w:rsidR="712B496F" w:rsidP="712B496F" w:rsidRDefault="712B496F" w14:paraId="10EAD684" w14:textId="4907EF81">
      <w:pPr>
        <w:pStyle w:val="Nagwek2"/>
        <w:numPr>
          <w:ilvl w:val="0"/>
          <w:numId w:val="0"/>
        </w:numPr>
        <w:spacing w:before="0" w:line="276" w:lineRule="auto"/>
        <w:ind w:left="578" w:hanging="578"/>
        <w:rPr>
          <w:sz w:val="24"/>
          <w:szCs w:val="24"/>
        </w:rPr>
      </w:pPr>
    </w:p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1961"/>
        <w:gridCol w:w="1957"/>
        <w:gridCol w:w="1402"/>
        <w:gridCol w:w="3656"/>
      </w:tblGrid>
      <w:tr w:rsidR="712B496F" w:rsidTr="4B0DC62E" w14:paraId="67BC1EA4">
        <w:trPr>
          <w:trHeight w:val="300"/>
        </w:trPr>
        <w:tc>
          <w:tcPr>
            <w:tcW w:w="8976" w:type="dxa"/>
            <w:gridSpan w:val="4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20B7462B" w14:textId="1BABAA36">
            <w:r w:rsidRPr="712B496F" w:rsidR="712B496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KARTA WYMAGANIA</w:t>
            </w:r>
          </w:p>
        </w:tc>
      </w:tr>
      <w:tr w:rsidR="712B496F" w:rsidTr="4B0DC62E" w14:paraId="26BB04FC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2E5822BC" w14:textId="4AA1325E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Identyfikator:</w:t>
            </w:r>
          </w:p>
        </w:tc>
        <w:tc>
          <w:tcPr>
            <w:tcW w:w="1957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6E2ACC9C" w:rsidP="712B496F" w:rsidRDefault="6E2ACC9C" w14:paraId="799F155E" w14:textId="53E01F2D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712B496F" w:rsidR="6E2ACC9C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WO4</w:t>
            </w:r>
          </w:p>
        </w:tc>
        <w:tc>
          <w:tcPr>
            <w:tcW w:w="1402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75288ED4" w14:textId="634E5C6E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Priorytet:</w:t>
            </w:r>
          </w:p>
        </w:tc>
        <w:tc>
          <w:tcPr>
            <w:tcW w:w="3656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535570CB" w:rsidP="712B496F" w:rsidRDefault="535570CB" w14:paraId="2ED0A272" w14:textId="4EA2B63E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712B496F" w:rsidR="535570CB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M</w:t>
            </w:r>
          </w:p>
        </w:tc>
      </w:tr>
      <w:tr w:rsidR="712B496F" w:rsidTr="4B0DC62E" w14:paraId="3965A094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4473B8D7" w14:textId="0CF7F4D3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Nazwa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5787FFD4" w:rsidP="712B496F" w:rsidRDefault="5787FFD4" w14:paraId="2777ADED" w14:textId="6AF04DA7">
            <w:pPr>
              <w:pStyle w:val="Normalny"/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</w:pPr>
            <w:r w:rsidRPr="712B496F" w:rsidR="5787FFD4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Wymagania RODO</w:t>
            </w:r>
          </w:p>
        </w:tc>
      </w:tr>
      <w:tr w:rsidR="712B496F" w:rsidTr="4B0DC62E" w14:paraId="7EFB605B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77B74352" w14:textId="3DEA4314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Opis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545DC842" w:rsidP="712B496F" w:rsidRDefault="545DC842" w14:paraId="750CAB16" w14:textId="3A5AF35C">
            <w:pPr>
              <w:pStyle w:val="Normalny"/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</w:pPr>
            <w:r w:rsidRPr="712B496F" w:rsidR="545DC842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System powinien zapewniać mechanizmy anonimizacji danych już na etapie ich pozyskiwania lub bezpośrednio po nim. obraz wideo oraz zapisywane klatki powinny być automatycznie przetwarzane w celu rozmycia (maskowania) twarzy osób oraz tablic rejestracyjnych pojazdów. Proces anonimizacji powinien być realizowany przed zapisaniem danych w systemie trwałym lub ich przesłaniem do systemu centralnego. Kontrola dostępu do danych.</w:t>
            </w:r>
          </w:p>
          <w:p w:rsidR="712B496F" w:rsidP="712B496F" w:rsidRDefault="712B496F" w14:paraId="1BB5FBDF" w14:textId="0DEACAF9">
            <w:pPr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</w:p>
        </w:tc>
      </w:tr>
      <w:tr w:rsidR="712B496F" w:rsidTr="4B0DC62E" w14:paraId="4B1C11F5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617B5CD6" w14:textId="73DE6101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Udziałowiec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54DB298A" w:rsidP="4B0DC62E" w:rsidRDefault="54DB298A" w14:paraId="60636F08" w14:textId="60186B8A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4B0DC62E" w:rsidR="2936B939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UOB 04</w:t>
            </w:r>
          </w:p>
        </w:tc>
      </w:tr>
      <w:tr w:rsidR="712B496F" w:rsidTr="4B0DC62E" w14:paraId="324B0D64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36A1BB21" w14:textId="777D45B8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Wymagania powiązane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D927ACE" w:rsidP="712B496F" w:rsidRDefault="4D927ACE" w14:paraId="45CCC380" w14:textId="4894D0BB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4B0DC62E" w:rsidR="04672EBA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WO2</w:t>
            </w:r>
            <w:r w:rsidRPr="4B0DC62E" w:rsidR="453ED722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,</w:t>
            </w:r>
            <w:r w:rsidRPr="4B0DC62E" w:rsidR="453ED722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WF01, WF04, IO2, NF03</w:t>
            </w:r>
          </w:p>
        </w:tc>
      </w:tr>
    </w:tbl>
    <w:p w:rsidR="712B496F" w:rsidP="712B496F" w:rsidRDefault="712B496F" w14:paraId="5455E210" w14:textId="0236012F">
      <w:pPr>
        <w:pStyle w:val="Nagwek2"/>
        <w:numPr>
          <w:ilvl w:val="0"/>
          <w:numId w:val="0"/>
        </w:numPr>
        <w:spacing w:before="0" w:line="276" w:lineRule="auto"/>
        <w:ind w:left="578" w:hanging="578"/>
        <w:rPr>
          <w:sz w:val="24"/>
          <w:szCs w:val="24"/>
        </w:rPr>
      </w:pPr>
    </w:p>
    <w:p w:rsidR="712B496F" w:rsidP="712B496F" w:rsidRDefault="712B496F" w14:paraId="1924D9C4" w14:textId="714898B9">
      <w:pPr>
        <w:pStyle w:val="Nagwek2"/>
        <w:numPr>
          <w:ilvl w:val="0"/>
          <w:numId w:val="0"/>
        </w:numPr>
        <w:spacing w:before="0" w:line="276" w:lineRule="auto"/>
        <w:ind w:left="578" w:hanging="578"/>
        <w:rPr>
          <w:sz w:val="24"/>
          <w:szCs w:val="24"/>
        </w:rPr>
      </w:pPr>
    </w:p>
    <w:p w:rsidR="712B496F" w:rsidP="712B496F" w:rsidRDefault="712B496F" w14:paraId="24990F40" w14:textId="53C2F3B5">
      <w:pPr>
        <w:pStyle w:val="Nagwek2"/>
        <w:numPr>
          <w:ilvl w:val="0"/>
          <w:numId w:val="0"/>
        </w:numPr>
        <w:spacing w:before="0" w:line="276" w:lineRule="auto"/>
        <w:ind w:left="578" w:hanging="578"/>
        <w:rPr>
          <w:sz w:val="24"/>
          <w:szCs w:val="24"/>
        </w:rPr>
      </w:pPr>
    </w:p>
    <w:p w:rsidRPr="00437B3D" w:rsidR="00437B3D" w:rsidP="585B54EF" w:rsidRDefault="5091699F" w14:paraId="73433BA5" w14:textId="0A928853">
      <w:pPr>
        <w:pStyle w:val="Nagwek2"/>
        <w:numPr>
          <w:ilvl w:val="0"/>
          <w:numId w:val="0"/>
        </w:numPr>
        <w:spacing w:before="0" w:line="276" w:lineRule="auto"/>
        <w:ind w:left="578" w:hanging="578"/>
        <w:rPr>
          <w:sz w:val="24"/>
          <w:szCs w:val="24"/>
        </w:rPr>
      </w:pPr>
      <w:r w:rsidRPr="2996C779" w:rsidR="5091699F">
        <w:rPr>
          <w:sz w:val="24"/>
          <w:szCs w:val="24"/>
        </w:rPr>
        <w:t>3.2</w:t>
      </w:r>
      <w:r>
        <w:tab/>
      </w:r>
      <w:r w:rsidRPr="2996C779" w:rsidR="702381FE">
        <w:rPr>
          <w:sz w:val="24"/>
          <w:szCs w:val="24"/>
        </w:rPr>
        <w:t>Wymagania funkcjonalne</w:t>
      </w:r>
    </w:p>
    <w:p w:rsidRPr="00437B3D" w:rsidR="00437B3D" w:rsidP="585B54EF" w:rsidRDefault="702381FE" w14:paraId="2E5C0DB0" w14:textId="681A0D8D">
      <w:r w:rsidRPr="585B54EF">
        <w:rPr>
          <w:szCs w:val="24"/>
        </w:rPr>
        <w:t xml:space="preserve"> </w:t>
      </w:r>
    </w:p>
    <w:p w:rsidRPr="00437B3D" w:rsidR="00437B3D" w:rsidP="585B54EF" w:rsidRDefault="040AC3F3" w14:paraId="265C4994" w14:textId="257CEEFB">
      <w:pPr>
        <w:pStyle w:val="Nagwek3"/>
        <w:numPr>
          <w:ilvl w:val="0"/>
          <w:numId w:val="0"/>
        </w:numPr>
        <w:spacing w:before="0" w:after="0" w:line="276" w:lineRule="auto"/>
        <w:ind w:left="720" w:hanging="720"/>
      </w:pPr>
      <w:r w:rsidRPr="585B54EF">
        <w:t>3.2.1</w:t>
      </w:r>
      <w:r w:rsidR="00437B3D">
        <w:tab/>
      </w:r>
      <w:r w:rsidRPr="585B54EF" w:rsidR="702381FE">
        <w:t>Nazwa funkcji / usługi}</w:t>
      </w:r>
    </w:p>
    <w:tbl>
      <w:tblPr>
        <w:tblW w:w="8976" w:type="dxa"/>
        <w:tblInd w:w="75" w:type="dxa"/>
        <w:tblLook w:val="06A0" w:firstRow="1" w:lastRow="0" w:firstColumn="1" w:lastColumn="0" w:noHBand="1" w:noVBand="1"/>
      </w:tblPr>
      <w:tblGrid>
        <w:gridCol w:w="1950"/>
        <w:gridCol w:w="1956"/>
        <w:gridCol w:w="1403"/>
        <w:gridCol w:w="3667"/>
      </w:tblGrid>
      <w:tr w:rsidR="585B54EF" w:rsidTr="4B0DC62E" w14:paraId="0D9D0E4C" w14:textId="77777777">
        <w:trPr>
          <w:trHeight w:val="300"/>
        </w:trPr>
        <w:tc>
          <w:tcPr>
            <w:tcW w:w="8976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735A3090" w14:textId="6F18513E">
            <w:r w:rsidRPr="585B54EF"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</w:rPr>
              <w:t>KARTA WYMAGANIA</w:t>
            </w:r>
          </w:p>
        </w:tc>
      </w:tr>
      <w:tr w:rsidR="585B54EF" w:rsidTr="4B0DC62E" w14:paraId="6971232C" w14:textId="77777777">
        <w:trPr>
          <w:trHeight w:val="300"/>
        </w:trPr>
        <w:tc>
          <w:tcPr>
            <w:tcW w:w="19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59294008" w14:textId="343ABC89">
            <w:r w:rsidRPr="585B54EF">
              <w:rPr>
                <w:color w:val="000000" w:themeColor="text1"/>
                <w:sz w:val="20"/>
              </w:rPr>
              <w:t>Identyfikator:</w:t>
            </w:r>
          </w:p>
        </w:tc>
        <w:tc>
          <w:tcPr>
            <w:tcW w:w="195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712B496F" w:rsidRDefault="585B54EF" w14:paraId="5882073D" w14:textId="745EE8D2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712B496F" w:rsidR="0458F72E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WF01</w:t>
            </w:r>
          </w:p>
        </w:tc>
        <w:tc>
          <w:tcPr>
            <w:tcW w:w="140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6454C1D7" w14:textId="2F4D2C24">
            <w:r w:rsidRPr="585B54EF">
              <w:rPr>
                <w:color w:val="000000" w:themeColor="text1"/>
                <w:sz w:val="20"/>
              </w:rPr>
              <w:t>Priorytet:</w:t>
            </w:r>
          </w:p>
        </w:tc>
        <w:tc>
          <w:tcPr>
            <w:tcW w:w="36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712B496F" w:rsidRDefault="585B54EF" w14:paraId="2FC0F869" w14:textId="60482420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712B496F" w:rsidR="01972DAB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M</w:t>
            </w:r>
          </w:p>
        </w:tc>
      </w:tr>
      <w:tr w:rsidR="585B54EF" w:rsidTr="4B0DC62E" w14:paraId="5351632F" w14:textId="77777777">
        <w:trPr>
          <w:trHeight w:val="300"/>
        </w:trPr>
        <w:tc>
          <w:tcPr>
            <w:tcW w:w="19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7CBC06DD" w14:textId="1CC09EC4">
            <w:r w:rsidRPr="585B54EF">
              <w:rPr>
                <w:color w:val="000000" w:themeColor="text1"/>
                <w:sz w:val="20"/>
              </w:rPr>
              <w:t>Nazwa</w:t>
            </w:r>
          </w:p>
        </w:tc>
        <w:tc>
          <w:tcPr>
            <w:tcW w:w="7026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4CA5D784" w:rsidRDefault="585B54EF" w14:paraId="595CB779" w14:textId="02D35964">
            <w:pPr>
              <w:spacing w:line="276" w:lineRule="auto"/>
              <w:ind w:firstLine="357"/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</w:pPr>
            <w:r w:rsidRPr="4CA5D784" w:rsidR="18D9FA6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pl-PL"/>
              </w:rPr>
              <w:t>Automatyczna detekcja uszkodzeń nawierzchni (AI)</w:t>
            </w:r>
          </w:p>
        </w:tc>
      </w:tr>
      <w:tr w:rsidR="585B54EF" w:rsidTr="4B0DC62E" w14:paraId="5BC2FEDB" w14:textId="77777777">
        <w:trPr>
          <w:trHeight w:val="300"/>
        </w:trPr>
        <w:tc>
          <w:tcPr>
            <w:tcW w:w="19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1A4EDBAB" w14:textId="5BF8AE73">
            <w:r w:rsidRPr="585B54EF">
              <w:rPr>
                <w:color w:val="000000" w:themeColor="text1"/>
                <w:sz w:val="20"/>
              </w:rPr>
              <w:t>Opis</w:t>
            </w:r>
          </w:p>
        </w:tc>
        <w:tc>
          <w:tcPr>
            <w:tcW w:w="7026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31BDDD1F" w:rsidRDefault="585B54EF" w14:paraId="251E0ED2" w14:textId="01D1B7FF">
            <w:pPr>
              <w:spacing w:line="276" w:lineRule="auto"/>
              <w:ind w:firstLine="35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pl-PL"/>
              </w:rPr>
            </w:pPr>
            <w:r w:rsidRPr="31BDDD1F" w:rsidR="7A701C8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pl-PL"/>
              </w:rPr>
              <w:t xml:space="preserve">System ma analizować obraz z kamer zamontowanych </w:t>
            </w:r>
            <w:r w:rsidRPr="31BDDD1F" w:rsidR="535C245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pl-PL"/>
              </w:rPr>
              <w:t>na</w:t>
            </w:r>
            <w:r w:rsidRPr="31BDDD1F" w:rsidR="7A701C8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pl-PL"/>
              </w:rPr>
              <w:t xml:space="preserve"> autobusach i identyfikować potencjalne uszkodzenia nawierzchni (dziury, pęknięcia sieciowe, ubytki).</w:t>
            </w:r>
          </w:p>
        </w:tc>
      </w:tr>
      <w:tr w:rsidR="585B54EF" w:rsidTr="4B0DC62E" w14:paraId="385343A0" w14:textId="77777777">
        <w:trPr>
          <w:trHeight w:val="300"/>
        </w:trPr>
        <w:tc>
          <w:tcPr>
            <w:tcW w:w="19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7CB34C1C" w14:textId="5E9D3FA5">
            <w:r w:rsidRPr="585B54EF">
              <w:rPr>
                <w:color w:val="000000" w:themeColor="text1"/>
                <w:sz w:val="20"/>
              </w:rPr>
              <w:t>Kryteria akceptacji</w:t>
            </w:r>
          </w:p>
        </w:tc>
        <w:tc>
          <w:tcPr>
            <w:tcW w:w="7026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31BDDD1F" w:rsidRDefault="585B54EF" w14:paraId="22F8863D" w14:textId="1D0F8469">
            <w:pPr>
              <w:pStyle w:val="Normalny"/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</w:pPr>
            <w:r w:rsidRPr="31BDDD1F" w:rsidR="67F6B571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Model poprawnie identyfikuje min. </w:t>
            </w:r>
            <w:r w:rsidRPr="31BDDD1F" w:rsidR="07C3FD02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85</w:t>
            </w:r>
            <w:r w:rsidRPr="31BDDD1F" w:rsidR="67F6B571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% rzeczywistych dziur w warunkach dziennych; czas analizy pojedynczej klatki pozwala na płynne przetwarzanie przy prędkości autobusu do 50 km/h.</w:t>
            </w:r>
          </w:p>
        </w:tc>
      </w:tr>
      <w:tr w:rsidR="585B54EF" w:rsidTr="4B0DC62E" w14:paraId="3A43B146" w14:textId="77777777">
        <w:trPr>
          <w:trHeight w:val="300"/>
        </w:trPr>
        <w:tc>
          <w:tcPr>
            <w:tcW w:w="19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70DA2B69" w14:textId="4D7BA5DF">
            <w:r w:rsidRPr="585B54EF">
              <w:rPr>
                <w:color w:val="000000" w:themeColor="text1"/>
                <w:sz w:val="20"/>
              </w:rPr>
              <w:t>Dane wejściowe</w:t>
            </w:r>
          </w:p>
        </w:tc>
        <w:tc>
          <w:tcPr>
            <w:tcW w:w="7026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4CA5D784" w:rsidRDefault="585B54EF" w14:paraId="591A5C3F" w14:textId="77CA01BB">
            <w:pPr>
              <w:pStyle w:val="Normalny"/>
            </w:pPr>
            <w:r w:rsidRPr="4CA5D784" w:rsidR="6AF9DECD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Strumień wideo z kamery (min. 1080p, 30 </w:t>
            </w:r>
            <w:r w:rsidRPr="4CA5D784" w:rsidR="6AF9DECD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fps</w:t>
            </w:r>
            <w:r w:rsidRPr="4CA5D784" w:rsidR="6AF9DECD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).</w:t>
            </w:r>
          </w:p>
        </w:tc>
      </w:tr>
      <w:tr w:rsidR="585B54EF" w:rsidTr="4B0DC62E" w14:paraId="631F1146" w14:textId="77777777">
        <w:trPr>
          <w:trHeight w:val="300"/>
        </w:trPr>
        <w:tc>
          <w:tcPr>
            <w:tcW w:w="19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1A473135" w14:textId="1EFDFAB3">
            <w:r w:rsidRPr="585B54EF">
              <w:rPr>
                <w:color w:val="000000" w:themeColor="text1"/>
                <w:sz w:val="20"/>
              </w:rPr>
              <w:t>Warunki początkowe</w:t>
            </w:r>
          </w:p>
        </w:tc>
        <w:tc>
          <w:tcPr>
            <w:tcW w:w="7026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4CA5D784" w:rsidRDefault="585B54EF" w14:paraId="15327AAD" w14:textId="6E1AA4A2">
            <w:pPr>
              <w:pStyle w:val="Normalny"/>
            </w:pPr>
            <w:r w:rsidRPr="4CA5D784" w:rsidR="6CC163D4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Kamera jest uruchomiona, model AI jest załadowany do pamięci urządzenia.</w:t>
            </w:r>
          </w:p>
        </w:tc>
      </w:tr>
      <w:tr w:rsidR="585B54EF" w:rsidTr="4B0DC62E" w14:paraId="570AE6A3" w14:textId="77777777">
        <w:trPr>
          <w:trHeight w:val="300"/>
        </w:trPr>
        <w:tc>
          <w:tcPr>
            <w:tcW w:w="19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297E2FB7" w14:textId="36CD3A5F">
            <w:r w:rsidRPr="585B54EF">
              <w:rPr>
                <w:color w:val="000000" w:themeColor="text1"/>
                <w:sz w:val="20"/>
              </w:rPr>
              <w:t>Warunki końcowe</w:t>
            </w:r>
          </w:p>
        </w:tc>
        <w:tc>
          <w:tcPr>
            <w:tcW w:w="7026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4CA5D784" w:rsidRDefault="585B54EF" w14:paraId="5533AEE7" w14:textId="5A7220FD">
            <w:pPr>
              <w:pStyle w:val="Normalny"/>
            </w:pPr>
            <w:r w:rsidRPr="4CA5D784" w:rsidR="5EE3FBC6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Wygenerowanie sygnału detekcji wraz z ramką ograniczającą (bounding box) i klasą uszkodzenia.</w:t>
            </w:r>
          </w:p>
        </w:tc>
      </w:tr>
      <w:tr w:rsidR="585B54EF" w:rsidTr="4B0DC62E" w14:paraId="26A8175B" w14:textId="77777777">
        <w:trPr>
          <w:trHeight w:val="300"/>
        </w:trPr>
        <w:tc>
          <w:tcPr>
            <w:tcW w:w="19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799CAE0A" w14:textId="0ADD44F1">
            <w:r w:rsidRPr="585B54EF">
              <w:rPr>
                <w:color w:val="000000" w:themeColor="text1"/>
                <w:sz w:val="20"/>
              </w:rPr>
              <w:t>Sytuacje wyjątkowe</w:t>
            </w:r>
          </w:p>
        </w:tc>
        <w:tc>
          <w:tcPr>
            <w:tcW w:w="7026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4CA5D784" w:rsidRDefault="585B54EF" w14:paraId="4D3CB5E4" w14:textId="25CDEFC3">
            <w:pPr>
              <w:pStyle w:val="Normalny"/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</w:pPr>
            <w:r w:rsidRPr="4CA5D784" w:rsidR="38BA0351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Złe warunki atmosferyczne (ulewa, śnieżyca) uniemożliwiające detekcję</w:t>
            </w:r>
            <w:r w:rsidRPr="4CA5D784" w:rsidR="16FFF39E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-</w:t>
            </w:r>
            <w:r w:rsidRPr="4CA5D784" w:rsidR="38BA0351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system wykrywa zamazaną kamerę.</w:t>
            </w:r>
          </w:p>
        </w:tc>
      </w:tr>
      <w:tr w:rsidR="585B54EF" w:rsidTr="4B0DC62E" w14:paraId="0477FE9E" w14:textId="77777777">
        <w:trPr>
          <w:trHeight w:val="300"/>
        </w:trPr>
        <w:tc>
          <w:tcPr>
            <w:tcW w:w="19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7376DFD2" w14:textId="545E3005">
            <w:r w:rsidRPr="585B54EF">
              <w:rPr>
                <w:color w:val="000000" w:themeColor="text1"/>
                <w:sz w:val="20"/>
              </w:rPr>
              <w:t>Szczegóły implementacji</w:t>
            </w:r>
          </w:p>
        </w:tc>
        <w:tc>
          <w:tcPr>
            <w:tcW w:w="7026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4CA5D784" w:rsidRDefault="585B54EF" w14:paraId="5773BC6E" w14:textId="5C3AB3AC">
            <w:pPr>
              <w:pStyle w:val="Normalny"/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</w:pPr>
            <w:r w:rsidRPr="31BDDD1F" w:rsidR="143403D6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Wykorzystanie modelu typu YOLOv8 </w:t>
            </w:r>
            <w:r w:rsidRPr="31BDDD1F" w:rsidR="143403D6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zoptymalizowanego pod procesory graficzne urządzeń wbudowanych.</w:t>
            </w:r>
          </w:p>
        </w:tc>
      </w:tr>
      <w:tr w:rsidR="585B54EF" w:rsidTr="4B0DC62E" w14:paraId="3E893740" w14:textId="77777777">
        <w:trPr>
          <w:trHeight w:val="300"/>
        </w:trPr>
        <w:tc>
          <w:tcPr>
            <w:tcW w:w="19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78FAAEFF" w14:textId="4111A91A">
            <w:r w:rsidRPr="585B54EF">
              <w:rPr>
                <w:color w:val="000000" w:themeColor="text1"/>
                <w:sz w:val="20"/>
              </w:rPr>
              <w:t>Udziałowiec</w:t>
            </w:r>
          </w:p>
        </w:tc>
        <w:tc>
          <w:tcPr>
            <w:tcW w:w="7026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4CA5D784" w:rsidRDefault="585B54EF" w14:paraId="0F6ECC55" w14:textId="34EEAD52">
            <w:pPr>
              <w:pStyle w:val="Normalny"/>
            </w:pPr>
            <w:r w:rsidRPr="5B8298B8" w:rsidR="4A6E2668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UOB 01</w:t>
            </w:r>
            <w:r w:rsidRPr="5B8298B8" w:rsidR="77FAF09F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– Sergiusz Kutny</w:t>
            </w:r>
          </w:p>
        </w:tc>
      </w:tr>
      <w:tr w:rsidR="585B54EF" w:rsidTr="4B0DC62E" w14:paraId="3D323B02" w14:textId="77777777">
        <w:trPr>
          <w:trHeight w:val="300"/>
        </w:trPr>
        <w:tc>
          <w:tcPr>
            <w:tcW w:w="19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399D5EC5" w14:textId="7E94C91E">
            <w:r w:rsidRPr="585B54EF">
              <w:rPr>
                <w:color w:val="000000" w:themeColor="text1"/>
                <w:sz w:val="20"/>
              </w:rPr>
              <w:t>Wymagania powiązane</w:t>
            </w:r>
          </w:p>
        </w:tc>
        <w:tc>
          <w:tcPr>
            <w:tcW w:w="7026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4CA5D784" w:rsidRDefault="585B54EF" w14:paraId="66A9F781" w14:textId="7B17372D">
            <w:pPr>
              <w:pStyle w:val="Normalny"/>
            </w:pPr>
            <w:r w:rsidRPr="4B0DC62E" w:rsidR="240E8920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WF02, WF04, WF07, WO1, WO4, IO1, NF04, ŚD01</w:t>
            </w:r>
          </w:p>
        </w:tc>
      </w:tr>
    </w:tbl>
    <w:p w:rsidRPr="00437B3D" w:rsidR="00437B3D" w:rsidP="585B54EF" w:rsidRDefault="702381FE" w14:paraId="0AC3E654" w14:textId="2D69166A">
      <w:pPr>
        <w:ind w:firstLine="0"/>
      </w:pPr>
      <w:r w:rsidRPr="712B496F" w:rsidR="702381FE">
        <w:rPr>
          <w:rFonts w:ascii="Arial" w:hAnsi="Arial" w:eastAsia="Arial" w:cs="Arial"/>
          <w:i w:val="1"/>
          <w:iCs w:val="1"/>
          <w:sz w:val="16"/>
          <w:szCs w:val="16"/>
        </w:rPr>
        <w:t xml:space="preserve"> </w:t>
      </w:r>
    </w:p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1961"/>
        <w:gridCol w:w="1945"/>
        <w:gridCol w:w="1403"/>
        <w:gridCol w:w="3667"/>
      </w:tblGrid>
      <w:tr w:rsidR="712B496F" w:rsidTr="4B0DC62E" w14:paraId="16406E48">
        <w:trPr>
          <w:trHeight w:val="300"/>
        </w:trPr>
        <w:tc>
          <w:tcPr>
            <w:tcW w:w="8976" w:type="dxa"/>
            <w:gridSpan w:val="4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61501073" w14:textId="6F18513E">
            <w:r w:rsidRPr="712B496F" w:rsidR="712B496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KARTA WYMAGANIA</w:t>
            </w:r>
          </w:p>
        </w:tc>
      </w:tr>
      <w:tr w:rsidR="712B496F" w:rsidTr="4B0DC62E" w14:paraId="49529C24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1172D12B" w14:textId="343ABC89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Identyfikator:</w:t>
            </w:r>
          </w:p>
        </w:tc>
        <w:tc>
          <w:tcPr>
            <w:tcW w:w="1945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712B496F" w:rsidRDefault="712B496F" w14:paraId="65A1F660" w14:textId="14B35E69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712B496F" w:rsidR="712B496F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WF0</w:t>
            </w:r>
            <w:r w:rsidRPr="712B496F" w:rsidR="70743FAD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2</w:t>
            </w:r>
          </w:p>
        </w:tc>
        <w:tc>
          <w:tcPr>
            <w:tcW w:w="1403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5AF1A175" w14:textId="2F4D2C24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Priorytet:</w:t>
            </w:r>
          </w:p>
        </w:tc>
        <w:tc>
          <w:tcPr>
            <w:tcW w:w="3667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712B496F" w:rsidRDefault="712B496F" w14:paraId="5DC7651A" w14:textId="60482420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712B496F" w:rsidR="712B496F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M</w:t>
            </w:r>
          </w:p>
        </w:tc>
      </w:tr>
      <w:tr w:rsidR="712B496F" w:rsidTr="4B0DC62E" w14:paraId="639D1F0A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07557821" w14:textId="1CC09EC4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Nazwa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4CA5D784" w:rsidRDefault="712B496F" w14:paraId="02D66C66" w14:textId="4C3566B3">
            <w:pPr>
              <w:pStyle w:val="Normalny"/>
            </w:pPr>
            <w:r w:rsidRPr="4CA5D784" w:rsidR="60954054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Geolokalizacja uszkodzeń</w:t>
            </w:r>
          </w:p>
        </w:tc>
      </w:tr>
      <w:tr w:rsidR="712B496F" w:rsidTr="4B0DC62E" w14:paraId="7A053456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4331C266" w14:textId="5BF8AE73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Opis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01E20FC9" w:rsidP="712B496F" w:rsidRDefault="01E20FC9" w14:paraId="0A758EA0" w14:textId="2BF5284A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</w:pPr>
            <w:r w:rsidRPr="4CA5D784" w:rsidR="5C9BEE61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System ma zapisywać dokładną lokalizację GPS w momencie wykrycia uszkodzenia drogi przez model AI.</w:t>
            </w:r>
          </w:p>
        </w:tc>
      </w:tr>
      <w:tr w:rsidR="712B496F" w:rsidTr="4B0DC62E" w14:paraId="35661873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18627975" w14:textId="5E9D3FA5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Kryteria akceptacji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4CA5D784" w:rsidRDefault="712B496F" w14:paraId="20FF5480" w14:textId="0F3075C0">
            <w:pPr>
              <w:pStyle w:val="Normalny"/>
            </w:pPr>
            <w:r w:rsidRPr="4CA5D784" w:rsidR="74DF0782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Błąd pozycjonowania nie przekracza 5 metrów w otwartej przestrzeni; koordynaty są zapisane w formacie dziesiętnym.</w:t>
            </w:r>
          </w:p>
        </w:tc>
      </w:tr>
      <w:tr w:rsidR="712B496F" w:rsidTr="4B0DC62E" w14:paraId="017A0076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27598C56" w14:textId="4D7BA5DF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Dane wejściowe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4CA5D784" w:rsidRDefault="712B496F" w14:paraId="23CCE3D9" w14:textId="3933F64F">
            <w:pPr>
              <w:pStyle w:val="Normalny"/>
            </w:pPr>
            <w:r w:rsidRPr="4CA5D784" w:rsidR="38581C32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Sygnał z modułu GPS/GNSS (szerokość i długość geograficzna).</w:t>
            </w:r>
          </w:p>
        </w:tc>
      </w:tr>
      <w:tr w:rsidR="712B496F" w:rsidTr="4B0DC62E" w14:paraId="1A9BD948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589F5BA7" w14:textId="1EFDFAB3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Warunki początkowe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4CA5D784" w:rsidRDefault="712B496F" w14:paraId="0DEC7FA5" w14:textId="6060F2D1">
            <w:pPr>
              <w:pStyle w:val="Normalny"/>
            </w:pPr>
            <w:r w:rsidRPr="4CA5D784" w:rsidR="73713079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Moduł GPS posiada stabilne połączenie</w:t>
            </w:r>
          </w:p>
        </w:tc>
      </w:tr>
      <w:tr w:rsidR="712B496F" w:rsidTr="4B0DC62E" w14:paraId="33913F2F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153B846C" w14:textId="36CD3A5F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Warunki końcowe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4CA5D784" w:rsidRDefault="712B496F" w14:paraId="43B8D723" w14:textId="3013B1DE">
            <w:pPr>
              <w:pStyle w:val="Normalny"/>
            </w:pPr>
            <w:r w:rsidRPr="4CA5D784" w:rsidR="7016CE15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Przypisanie współrzędnych do wykrytego zdarzenia w lokalnej bazie danych.</w:t>
            </w:r>
          </w:p>
        </w:tc>
      </w:tr>
      <w:tr w:rsidR="712B496F" w:rsidTr="4B0DC62E" w14:paraId="2E2724C4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67A116FF" w14:textId="0ADD44F1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Sytuacje wyjątkowe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4CA5D784" w:rsidRDefault="712B496F" w14:paraId="3E7F1CB8" w14:textId="508E3CA2">
            <w:pPr>
              <w:pStyle w:val="Normalny"/>
            </w:pPr>
            <w:r w:rsidRPr="31BDDD1F" w:rsidR="2E4A1163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Utrata sygnału GPS - system zapisuje ostatnią znaną pozycję z adnotacją o braku dokładności.</w:t>
            </w:r>
          </w:p>
        </w:tc>
      </w:tr>
      <w:tr w:rsidR="712B496F" w:rsidTr="4B0DC62E" w14:paraId="69617145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705629F8" w14:textId="545E3005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Szczegóły implementacji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4CA5D784" w:rsidRDefault="712B496F" w14:paraId="5D8866A3" w14:textId="113C6F88">
            <w:pPr>
              <w:pStyle w:val="Normalny"/>
            </w:pPr>
            <w:r w:rsidRPr="4CA5D784" w:rsidR="1AFF311A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Integracja z biblioteką obsługującą protokół NMEA 0183.</w:t>
            </w:r>
          </w:p>
        </w:tc>
      </w:tr>
      <w:tr w:rsidR="712B496F" w:rsidTr="4B0DC62E" w14:paraId="69301585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671CCCBD" w14:textId="4111A91A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Udziałowiec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5B8298B8" w:rsidRDefault="712B496F" w14:paraId="6FAE434F" w14:textId="5B9004EA">
            <w:pPr>
              <w:pStyle w:val="Normalny"/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</w:pPr>
            <w:r w:rsidRPr="5B8298B8" w:rsidR="4F703983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UOB 0</w:t>
            </w:r>
            <w:r w:rsidRPr="5B8298B8" w:rsidR="472AC8F3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1</w:t>
            </w:r>
            <w:r w:rsidRPr="5B8298B8" w:rsidR="580A8598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– Sergiusz Kutny</w:t>
            </w:r>
          </w:p>
        </w:tc>
      </w:tr>
      <w:tr w:rsidR="712B496F" w:rsidTr="4B0DC62E" w14:paraId="53755013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68F61FD8" w14:textId="7E94C91E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Wymagania powiązane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4CA5D784" w:rsidRDefault="712B496F" w14:paraId="3D174C25" w14:textId="07595028">
            <w:pPr>
              <w:pStyle w:val="Normalny"/>
            </w:pPr>
            <w:r w:rsidRPr="4B0DC62E" w:rsidR="1B3312F8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WF01, WF03, WF04, IO1, IO3, NF05</w:t>
            </w:r>
          </w:p>
        </w:tc>
      </w:tr>
    </w:tbl>
    <w:p w:rsidRPr="00437B3D" w:rsidR="00437B3D" w:rsidP="712B496F" w:rsidRDefault="702381FE" w14:paraId="1D8D1532" w14:textId="3A8F74AD">
      <w:pPr>
        <w:ind w:firstLine="0"/>
        <w:rPr>
          <w:rFonts w:ascii="Arial" w:hAnsi="Arial" w:eastAsia="Arial" w:cs="Arial"/>
          <w:i w:val="1"/>
          <w:iCs w:val="1"/>
          <w:sz w:val="16"/>
          <w:szCs w:val="16"/>
        </w:rPr>
      </w:pPr>
    </w:p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1961"/>
        <w:gridCol w:w="1945"/>
        <w:gridCol w:w="1403"/>
        <w:gridCol w:w="3667"/>
      </w:tblGrid>
      <w:tr w:rsidR="712B496F" w:rsidTr="4B0DC62E" w14:paraId="2ABAE6BC">
        <w:trPr>
          <w:trHeight w:val="300"/>
        </w:trPr>
        <w:tc>
          <w:tcPr>
            <w:tcW w:w="8976" w:type="dxa"/>
            <w:gridSpan w:val="4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2D55EC7B" w14:textId="6F18513E">
            <w:r w:rsidRPr="712B496F" w:rsidR="712B496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KARTA WYMAGANIA</w:t>
            </w:r>
          </w:p>
        </w:tc>
      </w:tr>
      <w:tr w:rsidR="712B496F" w:rsidTr="4B0DC62E" w14:paraId="5E5867A0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3B931C48" w14:textId="343ABC89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Identyfikator:</w:t>
            </w:r>
          </w:p>
        </w:tc>
        <w:tc>
          <w:tcPr>
            <w:tcW w:w="1945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712B496F" w:rsidRDefault="712B496F" w14:paraId="53493130" w14:textId="109A0CBB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712B496F" w:rsidR="712B496F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WF0</w:t>
            </w:r>
            <w:r w:rsidRPr="712B496F" w:rsidR="33C48BC8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3</w:t>
            </w:r>
          </w:p>
        </w:tc>
        <w:tc>
          <w:tcPr>
            <w:tcW w:w="1403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25CB426A" w14:textId="2F4D2C24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Priorytet:</w:t>
            </w:r>
          </w:p>
        </w:tc>
        <w:tc>
          <w:tcPr>
            <w:tcW w:w="3667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1675D61A" w:rsidP="4CA5D784" w:rsidRDefault="1675D61A" w14:paraId="09DCDB70" w14:textId="3A9696E5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4CA5D784" w:rsidR="3242CAB7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C</w:t>
            </w:r>
          </w:p>
        </w:tc>
      </w:tr>
      <w:tr w:rsidR="712B496F" w:rsidTr="4B0DC62E" w14:paraId="44DE9806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1853ED09" w14:textId="1CC09EC4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Nazwa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4CA5D784" w:rsidRDefault="712B496F" w14:paraId="2BF6E652" w14:textId="46B72071">
            <w:pPr>
              <w:pStyle w:val="Normalny"/>
            </w:pPr>
            <w:r w:rsidRPr="4CA5D784" w:rsidR="17D06DE8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Panel dyspozytorski z mapą zgłoszeń</w:t>
            </w:r>
          </w:p>
        </w:tc>
      </w:tr>
      <w:tr w:rsidR="712B496F" w:rsidTr="4B0DC62E" w14:paraId="4C205E8B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1D0EF9B1" w14:textId="5BF8AE73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Opis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69926BBF" w:rsidP="712B496F" w:rsidRDefault="69926BBF" w14:paraId="67305766" w14:textId="7958F665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</w:pPr>
            <w:r w:rsidRPr="712B496F" w:rsidR="69926BBF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Użytkownik (np. pracownik zarządu dróg) ma mieć dostęp do panelu webowego z mapą zgłoszeń.</w:t>
            </w:r>
          </w:p>
        </w:tc>
      </w:tr>
      <w:tr w:rsidR="712B496F" w:rsidTr="4B0DC62E" w14:paraId="745AB4A2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2A2BED2D" w14:textId="5E9D3FA5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Kryteria akceptacji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4CA5D784" w:rsidRDefault="712B496F" w14:paraId="0EE15FBB" w14:textId="0B22C22A">
            <w:pPr>
              <w:pStyle w:val="Normalny"/>
            </w:pPr>
            <w:r w:rsidRPr="4CA5D784" w:rsidR="13A02D40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Mapa ładuje się w czasie poniżej 3 sekund; kliknięcie w punkt wyświetla zdjęcie uszkodzenia i datę zgłoszenia.</w:t>
            </w:r>
          </w:p>
        </w:tc>
      </w:tr>
      <w:tr w:rsidR="712B496F" w:rsidTr="4B0DC62E" w14:paraId="70930A88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7A52C5FF" w14:textId="4D7BA5DF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Dane wejściowe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4CA5D784" w:rsidRDefault="712B496F" w14:paraId="0C3B07C2" w14:textId="48F29358">
            <w:pPr>
              <w:pStyle w:val="Normalny"/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</w:pPr>
            <w:r w:rsidRPr="31BDDD1F" w:rsidR="11C3EE37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Dane z centralnej bazy danych </w:t>
            </w:r>
            <w:r w:rsidRPr="31BDDD1F" w:rsidR="4FE47E46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PostgreSQL</w:t>
            </w:r>
            <w:r w:rsidRPr="31BDDD1F" w:rsidR="11C3EE37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.</w:t>
            </w:r>
          </w:p>
        </w:tc>
      </w:tr>
      <w:tr w:rsidR="712B496F" w:rsidTr="4B0DC62E" w14:paraId="5BCDFEB3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1D193C5A" w14:textId="1EFDFAB3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Warunki początkowe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4CA5D784" w:rsidRDefault="712B496F" w14:paraId="1D5C8E31" w14:textId="76461D91">
            <w:pPr>
              <w:pStyle w:val="Normalny"/>
            </w:pPr>
            <w:r w:rsidRPr="4CA5D784" w:rsidR="4DC0DAFB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Użytkownik jest zalogowany do systemu z odpowiednimi uprawnieniami.</w:t>
            </w:r>
          </w:p>
        </w:tc>
      </w:tr>
      <w:tr w:rsidR="712B496F" w:rsidTr="4B0DC62E" w14:paraId="52AF4116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3EAAABA9" w14:textId="36CD3A5F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Warunki końcowe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4CA5D784" w:rsidRDefault="712B496F" w14:paraId="5A831E97" w14:textId="144B0FFF">
            <w:pPr>
              <w:pStyle w:val="Normalny"/>
            </w:pPr>
            <w:r w:rsidRPr="4CA5D784" w:rsidR="50D52A8A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Wyświetlenie interaktywnej mapy OpenStreetMap</w:t>
            </w:r>
          </w:p>
        </w:tc>
      </w:tr>
      <w:tr w:rsidR="712B496F" w:rsidTr="4B0DC62E" w14:paraId="49DBB4EA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72136C49" w14:textId="0ADD44F1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Sytuacje wyjątkowe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4CA5D784" w:rsidRDefault="712B496F" w14:paraId="426D2C98" w14:textId="3000E7BE">
            <w:pPr>
              <w:pStyle w:val="Normalny"/>
            </w:pPr>
            <w:r w:rsidRPr="4CA5D784" w:rsidR="074CE162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Brak połączenia z serwerem map - wyświetlenie komunikatu o błędzie ładowania interfejsu.</w:t>
            </w:r>
          </w:p>
        </w:tc>
      </w:tr>
      <w:tr w:rsidR="712B496F" w:rsidTr="4B0DC62E" w14:paraId="60C1DCBE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1E9E4A0B" w14:textId="545E3005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Szczegóły implementacji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4CA5D784" w:rsidRDefault="712B496F" w14:paraId="48C72C0C" w14:textId="4FEF6CA6">
            <w:pPr>
              <w:pStyle w:val="Normalny"/>
            </w:pPr>
            <w:r w:rsidRPr="4CA5D784" w:rsidR="6042AD8C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Frontend</w:t>
            </w:r>
            <w:r w:rsidRPr="4CA5D784" w:rsidR="6042AD8C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w React.js, integracja z Leaflet.js dla obsługi map.</w:t>
            </w:r>
          </w:p>
        </w:tc>
      </w:tr>
      <w:tr w:rsidR="712B496F" w:rsidTr="4B0DC62E" w14:paraId="0E305138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3C274D02" w14:textId="4111A91A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Udziałowiec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2CFCE053" w:rsidRDefault="712B496F" w14:paraId="4522D4FA" w14:textId="3F695D19">
            <w:pPr>
              <w:pStyle w:val="Normalny"/>
            </w:pPr>
            <w:r w:rsidRPr="7D1D7261" w:rsidR="378EA2FC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UOB 02</w:t>
            </w:r>
            <w:r w:rsidRPr="7D1D7261" w:rsidR="27D8FCE6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– Kacper Nowak (Fake na potrzebę PRI)</w:t>
            </w:r>
          </w:p>
        </w:tc>
      </w:tr>
      <w:tr w:rsidR="712B496F" w:rsidTr="4B0DC62E" w14:paraId="39001299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0DD7A462" w14:textId="7E94C91E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Wymagania powiązane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7D1D7261" w:rsidRDefault="712B496F" w14:paraId="3B37D4CB" w14:textId="3C0DC640">
            <w:pPr>
              <w:pStyle w:val="Normalny"/>
            </w:pPr>
            <w:r w:rsidRPr="4B0DC62E" w:rsidR="0A743E05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WF04, WF05, WF06, WO2, IO3, NF02</w:t>
            </w:r>
          </w:p>
        </w:tc>
      </w:tr>
    </w:tbl>
    <w:p w:rsidR="712B496F" w:rsidP="712B496F" w:rsidRDefault="712B496F" w14:paraId="5DF74D9E" w14:textId="57A19004">
      <w:pPr>
        <w:ind w:firstLine="0"/>
        <w:rPr>
          <w:rFonts w:ascii="Arial" w:hAnsi="Arial" w:eastAsia="Arial" w:cs="Arial"/>
          <w:i w:val="1"/>
          <w:iCs w:val="1"/>
          <w:sz w:val="16"/>
          <w:szCs w:val="16"/>
        </w:rPr>
      </w:pPr>
    </w:p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1961"/>
        <w:gridCol w:w="1945"/>
        <w:gridCol w:w="1403"/>
        <w:gridCol w:w="3667"/>
      </w:tblGrid>
      <w:tr w:rsidR="712B496F" w:rsidTr="4B0DC62E" w14:paraId="7F2FEBF9">
        <w:trPr>
          <w:trHeight w:val="300"/>
        </w:trPr>
        <w:tc>
          <w:tcPr>
            <w:tcW w:w="8976" w:type="dxa"/>
            <w:gridSpan w:val="4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2AA0250F" w14:textId="6F18513E">
            <w:r w:rsidRPr="712B496F" w:rsidR="712B496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KARTA WYMAGANIA</w:t>
            </w:r>
          </w:p>
        </w:tc>
      </w:tr>
      <w:tr w:rsidR="712B496F" w:rsidTr="4B0DC62E" w14:paraId="7B8C76D4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720CE3A6" w14:textId="343ABC89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Identyfikator:</w:t>
            </w:r>
          </w:p>
        </w:tc>
        <w:tc>
          <w:tcPr>
            <w:tcW w:w="1945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712B496F" w:rsidRDefault="712B496F" w14:paraId="464F4F2E" w14:textId="57CE6410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712B496F" w:rsidR="712B496F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WF0</w:t>
            </w:r>
            <w:r w:rsidRPr="712B496F" w:rsidR="407212BC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4</w:t>
            </w:r>
          </w:p>
        </w:tc>
        <w:tc>
          <w:tcPr>
            <w:tcW w:w="1403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6939BC0C" w14:textId="2F4D2C24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Priorytet:</w:t>
            </w:r>
          </w:p>
        </w:tc>
        <w:tc>
          <w:tcPr>
            <w:tcW w:w="3667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9D00403" w:rsidP="712B496F" w:rsidRDefault="49D00403" w14:paraId="0A2F2C4D" w14:textId="7AEB0E63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712B496F" w:rsidR="49D00403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S</w:t>
            </w:r>
          </w:p>
        </w:tc>
      </w:tr>
      <w:tr w:rsidR="712B496F" w:rsidTr="4B0DC62E" w14:paraId="65D0BF0A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457547E8" w14:textId="1CC09EC4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Nazwa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0F687511" w:rsidRDefault="712B496F" w14:paraId="0EB5F69C" w14:textId="500BF715">
            <w:pPr>
              <w:pStyle w:val="Normalny"/>
            </w:pPr>
            <w:r w:rsidRPr="0F687511" w:rsidR="42FA98DE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Synchronizacja danych z serwerem</w:t>
            </w:r>
          </w:p>
        </w:tc>
      </w:tr>
      <w:tr w:rsidR="712B496F" w:rsidTr="4B0DC62E" w14:paraId="13E311C4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08A5A9FF" w14:textId="5BF8AE73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Opis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61962BB2" w:rsidP="712B496F" w:rsidRDefault="61962BB2" w14:paraId="791247D7" w14:textId="329C297B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</w:pPr>
            <w:r w:rsidRPr="712B496F" w:rsidR="61962BB2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System ma przesyłać dane (zdjęcie, lokalizacja, czas) do centralnego serwera.</w:t>
            </w:r>
          </w:p>
        </w:tc>
      </w:tr>
      <w:tr w:rsidR="712B496F" w:rsidTr="4B0DC62E" w14:paraId="5D92BA61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517B760E" w14:textId="5E9D3FA5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Kryteria akceptacji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0F687511" w:rsidRDefault="712B496F" w14:paraId="3990D684" w14:textId="02EEC734">
            <w:pPr>
              <w:pStyle w:val="Normalny"/>
            </w:pPr>
            <w:r w:rsidRPr="2996C779" w:rsidR="5771BE6D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Dane są przesyłane w czasie rzeczywistym za p</w:t>
            </w:r>
            <w:r w:rsidRPr="2996C779" w:rsidR="5771BE6D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o</w:t>
            </w:r>
            <w:r w:rsidRPr="2996C779" w:rsidR="5771BE6D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m</w:t>
            </w:r>
            <w:r w:rsidRPr="2996C779" w:rsidR="5771BE6D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o</w:t>
            </w:r>
            <w:r w:rsidRPr="2996C779" w:rsidR="5771BE6D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c</w:t>
            </w:r>
            <w:r w:rsidRPr="2996C779" w:rsidR="5771BE6D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ą</w:t>
            </w:r>
            <w:r w:rsidRPr="2996C779" w:rsidR="5771BE6D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</w:t>
            </w:r>
            <w:r w:rsidRPr="2996C779" w:rsidR="5771BE6D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LTE</w:t>
            </w:r>
            <w:r w:rsidRPr="2996C779" w:rsidR="53ED3E54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oraz zapisywanie lokalnego bufora na wszelki wypadek (</w:t>
            </w:r>
            <w:r w:rsidRPr="2996C779" w:rsidR="53ED3E54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później</w:t>
            </w:r>
            <w:r w:rsidRPr="2996C779" w:rsidR="53ED3E54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usuwany)</w:t>
            </w:r>
            <w:r w:rsidRPr="2996C779" w:rsidR="5771BE6D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.</w:t>
            </w:r>
          </w:p>
        </w:tc>
      </w:tr>
      <w:tr w:rsidR="712B496F" w:rsidTr="4B0DC62E" w14:paraId="780E3DE5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1FB9FC1F" w14:textId="4D7BA5DF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Dane wejściowe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4650558F" w:rsidRDefault="712B496F" w14:paraId="18468721" w14:textId="492D3575">
            <w:pPr>
              <w:pStyle w:val="Normalny"/>
            </w:pPr>
            <w:r w:rsidRPr="4650558F" w:rsidR="3FCA7E27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Pakiet danych JSON + plik obrazu (JPG).</w:t>
            </w:r>
          </w:p>
        </w:tc>
      </w:tr>
      <w:tr w:rsidR="712B496F" w:rsidTr="4B0DC62E" w14:paraId="7FE0B6EF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721A0EAD" w14:textId="1EFDFAB3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Warunki początkowe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4650558F" w:rsidRDefault="712B496F" w14:paraId="0B9E085B" w14:textId="48379275">
            <w:pPr>
              <w:pStyle w:val="Normalny"/>
            </w:pPr>
            <w:r w:rsidRPr="4650558F" w:rsidR="7C022D54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Dostępność sieci bezprzewodowej.</w:t>
            </w:r>
          </w:p>
        </w:tc>
      </w:tr>
      <w:tr w:rsidR="712B496F" w:rsidTr="4B0DC62E" w14:paraId="3577C268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353AD9BB" w14:textId="36CD3A5F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Warunki końcowe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2996C779" w:rsidRDefault="712B496F" w14:paraId="27543A11" w14:textId="7E6CEE20">
            <w:pPr>
              <w:pStyle w:val="Normalny"/>
            </w:pPr>
            <w:r w:rsidRPr="2996C779" w:rsidR="0F216FB0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Potwierdzenie odbioru danych przez serwer</w:t>
            </w:r>
            <w:r w:rsidRPr="2996C779" w:rsidR="23DBC759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i </w:t>
            </w:r>
            <w:r w:rsidRPr="2996C779" w:rsidR="0F216FB0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usunięcie lokalnego bufora.</w:t>
            </w:r>
          </w:p>
        </w:tc>
      </w:tr>
      <w:tr w:rsidR="712B496F" w:rsidTr="4B0DC62E" w14:paraId="6260EF30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5CB135A3" w14:textId="0ADD44F1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Sytuacje wyjątkowe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2996C779" w:rsidRDefault="712B496F" w14:paraId="7D3A1B10" w14:textId="476AB8C8">
            <w:pPr>
              <w:pStyle w:val="Normalny"/>
            </w:pPr>
            <w:r w:rsidRPr="2996C779" w:rsidR="6AD3E439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Brak zasięgu przez dłuższy czas - system musi zapisywać lokalny bufor lokalizacji na przypadek braku zasięgu.</w:t>
            </w:r>
          </w:p>
        </w:tc>
      </w:tr>
      <w:tr w:rsidR="712B496F" w:rsidTr="4B0DC62E" w14:paraId="6E023045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08C0E5FD" w14:textId="545E3005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Szczegóły implementacji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2996C779" w:rsidRDefault="712B496F" w14:paraId="69355225" w14:textId="0AB5D795">
            <w:pPr>
              <w:pStyle w:val="Normalny"/>
            </w:pPr>
            <w:r w:rsidRPr="2996C779" w:rsidR="11A78498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Protokół REST API z autoryzacją </w:t>
            </w:r>
            <w:r w:rsidRPr="2996C779" w:rsidR="11A78498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Token-based</w:t>
            </w:r>
            <w:r w:rsidRPr="2996C779" w:rsidR="11A78498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.</w:t>
            </w:r>
          </w:p>
        </w:tc>
      </w:tr>
      <w:tr w:rsidR="712B496F" w:rsidTr="4B0DC62E" w14:paraId="2F2AD602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32170B0A" w14:textId="4111A91A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Udziałowiec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2996C779" w:rsidRDefault="712B496F" w14:paraId="798182DA" w14:textId="5D76FBF0">
            <w:pPr>
              <w:pStyle w:val="Normalny"/>
            </w:pPr>
            <w:r w:rsidRPr="2996C779" w:rsidR="5307E823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UOB 01 – Piotr de </w:t>
            </w:r>
            <w:r w:rsidRPr="2996C779" w:rsidR="5307E823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Biberstein</w:t>
            </w:r>
            <w:r w:rsidRPr="2996C779" w:rsidR="5307E823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Kazimirski</w:t>
            </w:r>
          </w:p>
        </w:tc>
      </w:tr>
      <w:tr w:rsidR="712B496F" w:rsidTr="4B0DC62E" w14:paraId="49E6B840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20AD2E96" w14:textId="7E94C91E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Wymagania powiązane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2996C779" w:rsidRDefault="712B496F" w14:paraId="186369D6" w14:textId="1B7F5028">
            <w:pPr>
              <w:pStyle w:val="Normalny"/>
            </w:pPr>
            <w:r w:rsidRPr="4B0DC62E" w:rsidR="6532853C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WF01, WF02, WF03, WO1, WO3, WO4, IO2, NF01, NF03, ŚD02</w:t>
            </w:r>
          </w:p>
        </w:tc>
      </w:tr>
    </w:tbl>
    <w:p w:rsidR="712B496F" w:rsidP="712B496F" w:rsidRDefault="712B496F" w14:paraId="2837A1ED" w14:textId="29BA3879">
      <w:pPr>
        <w:ind w:firstLine="0"/>
        <w:rPr>
          <w:rFonts w:ascii="Arial" w:hAnsi="Arial" w:eastAsia="Arial" w:cs="Arial"/>
          <w:i w:val="1"/>
          <w:iCs w:val="1"/>
          <w:sz w:val="16"/>
          <w:szCs w:val="16"/>
        </w:rPr>
      </w:pPr>
    </w:p>
    <w:tbl>
      <w:tblPr>
        <w:tblW w:w="8969" w:type="dxa"/>
        <w:tblInd w:w="75" w:type="dxa"/>
        <w:tblLook w:val="06A0" w:firstRow="1" w:lastRow="0" w:firstColumn="1" w:lastColumn="0" w:noHBand="1" w:noVBand="1"/>
      </w:tblPr>
      <w:tblGrid>
        <w:gridCol w:w="1961"/>
        <w:gridCol w:w="1945"/>
        <w:gridCol w:w="1403"/>
        <w:gridCol w:w="3660"/>
      </w:tblGrid>
      <w:tr w:rsidR="712B496F" w:rsidTr="4B0DC62E" w14:paraId="316551BA">
        <w:trPr>
          <w:trHeight w:val="300"/>
        </w:trPr>
        <w:tc>
          <w:tcPr>
            <w:tcW w:w="8969" w:type="dxa"/>
            <w:gridSpan w:val="4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6EA3310B" w14:textId="6F18513E">
            <w:r w:rsidRPr="712B496F" w:rsidR="712B496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KARTA WYMAGANIA</w:t>
            </w:r>
          </w:p>
        </w:tc>
      </w:tr>
      <w:tr w:rsidR="712B496F" w:rsidTr="4B0DC62E" w14:paraId="473741F2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2BF0B498" w14:textId="343ABC89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Identyfikator:</w:t>
            </w:r>
          </w:p>
        </w:tc>
        <w:tc>
          <w:tcPr>
            <w:tcW w:w="1945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712B496F" w:rsidRDefault="712B496F" w14:paraId="515D93B9" w14:textId="43D4EB6A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712B496F" w:rsidR="712B496F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WF0</w:t>
            </w:r>
            <w:r w:rsidRPr="712B496F" w:rsidR="5D451B0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5</w:t>
            </w:r>
          </w:p>
        </w:tc>
        <w:tc>
          <w:tcPr>
            <w:tcW w:w="1403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0DD42DBF" w14:textId="2F4D2C24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Priorytet:</w:t>
            </w:r>
          </w:p>
        </w:tc>
        <w:tc>
          <w:tcPr>
            <w:tcW w:w="3660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0988EF70" w:rsidP="712B496F" w:rsidRDefault="0988EF70" w14:paraId="48ECF30C" w14:textId="27E7D861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712B496F" w:rsidR="0988EF70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C</w:t>
            </w:r>
          </w:p>
        </w:tc>
      </w:tr>
      <w:tr w:rsidR="712B496F" w:rsidTr="4B0DC62E" w14:paraId="4B967374">
        <w:trPr>
          <w:trHeight w:val="286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7D97A0FE" w14:textId="1CC09EC4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Nazwa</w:t>
            </w:r>
          </w:p>
        </w:tc>
        <w:tc>
          <w:tcPr>
            <w:tcW w:w="7008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2996C779" w:rsidRDefault="712B496F" w14:paraId="4690D2C5" w14:textId="14F67473">
            <w:pPr>
              <w:pStyle w:val="Normalny"/>
            </w:pPr>
            <w:r w:rsidRPr="2996C779" w:rsidR="5EEB89A9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Zaawansowane filtrowanie i raportowanie</w:t>
            </w:r>
          </w:p>
        </w:tc>
      </w:tr>
      <w:tr w:rsidR="712B496F" w:rsidTr="4B0DC62E" w14:paraId="4D91D2D5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3A785369" w14:textId="5BF8AE73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Opis</w:t>
            </w:r>
          </w:p>
        </w:tc>
        <w:tc>
          <w:tcPr>
            <w:tcW w:w="7008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06C2F8E8" w:rsidP="712B496F" w:rsidRDefault="06C2F8E8" w14:paraId="7370212F" w14:textId="7E94068F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2996C779" w:rsidR="2B7395AD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System ma umożliwiać filtrowanie zgłoszeń według typu uszkodzenia (np. tylko dziury głębokie), zakresu dat oraz konkretnych dzielnic miasta.</w:t>
            </w:r>
          </w:p>
        </w:tc>
      </w:tr>
      <w:tr w:rsidR="712B496F" w:rsidTr="4B0DC62E" w14:paraId="4DB9D9F2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2B64EB3A" w14:textId="5E9D3FA5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Kryteria akceptacji</w:t>
            </w:r>
          </w:p>
        </w:tc>
        <w:tc>
          <w:tcPr>
            <w:tcW w:w="7008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2996C779" w:rsidRDefault="712B496F" w14:paraId="3B2F6956" w14:textId="23299991">
            <w:pPr>
              <w:pStyle w:val="Normalny"/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</w:pPr>
            <w:r w:rsidRPr="2996C779" w:rsidR="3735B379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Użytkownik może w prosty sposób przydzielić dane ekipy remontowe do przefiltrowanych przez niego zdarzenia. Pracownicy tej ekipy remontowej mają </w:t>
            </w:r>
            <w:r w:rsidRPr="2996C779" w:rsidR="5A0DFCD6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dostęp do mapki z wybranymi przez zarząd uszkodzeniami.</w:t>
            </w:r>
          </w:p>
        </w:tc>
      </w:tr>
      <w:tr w:rsidR="712B496F" w:rsidTr="4B0DC62E" w14:paraId="1C08333E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7DB689D0" w14:textId="4D7BA5DF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Dane wejściowe</w:t>
            </w:r>
          </w:p>
        </w:tc>
        <w:tc>
          <w:tcPr>
            <w:tcW w:w="7008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2996C779" w:rsidRDefault="712B496F" w14:paraId="73212CF0" w14:textId="68CAA79C">
            <w:pPr>
              <w:pStyle w:val="Normalny"/>
            </w:pPr>
            <w:r w:rsidRPr="2996C779" w:rsidR="3BE29DFF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Parametry filtrowania wybrane przez użytkownika w GUI.</w:t>
            </w:r>
          </w:p>
        </w:tc>
      </w:tr>
      <w:tr w:rsidR="712B496F" w:rsidTr="4B0DC62E" w14:paraId="066AED99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05F5B6AD" w14:textId="1EFDFAB3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Warunki początkowe</w:t>
            </w:r>
          </w:p>
        </w:tc>
        <w:tc>
          <w:tcPr>
            <w:tcW w:w="7008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2996C779" w:rsidRDefault="712B496F" w14:paraId="594C9358" w14:textId="4B2C6691">
            <w:pPr>
              <w:pStyle w:val="Normalny"/>
            </w:pPr>
            <w:r w:rsidRPr="2996C779" w:rsidR="723EB25E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Istnienie rekordów w bazie danych.</w:t>
            </w:r>
          </w:p>
        </w:tc>
      </w:tr>
      <w:tr w:rsidR="712B496F" w:rsidTr="4B0DC62E" w14:paraId="0461EA6B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5B154A48" w14:textId="36CD3A5F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Warunki końcowe</w:t>
            </w:r>
          </w:p>
        </w:tc>
        <w:tc>
          <w:tcPr>
            <w:tcW w:w="7008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2996C779" w:rsidRDefault="712B496F" w14:paraId="3B9B893F" w14:textId="65166E3E">
            <w:pPr>
              <w:pStyle w:val="Normalny"/>
            </w:pPr>
            <w:r w:rsidRPr="2996C779" w:rsidR="3ADB23F5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Wyświetlenie przefiltrowanej listy wyników na mapie i w tabeli.</w:t>
            </w:r>
          </w:p>
        </w:tc>
      </w:tr>
      <w:tr w:rsidR="712B496F" w:rsidTr="4B0DC62E" w14:paraId="369EBC5E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532266B5" w14:textId="0ADD44F1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Sytuacje wyjątkowe</w:t>
            </w:r>
          </w:p>
        </w:tc>
        <w:tc>
          <w:tcPr>
            <w:tcW w:w="7008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2996C779" w:rsidRDefault="712B496F" w14:paraId="26BA5815" w14:textId="44DC6DBA">
            <w:pPr>
              <w:pStyle w:val="Normalny"/>
            </w:pPr>
            <w:r w:rsidRPr="2996C779" w:rsidR="158B6E0A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Brak wyników dla zadanych kryteriów – system wyświetla informację „Brak uszkodzeń w wybranym obszarze/czasie”.</w:t>
            </w:r>
          </w:p>
        </w:tc>
      </w:tr>
      <w:tr w:rsidR="712B496F" w:rsidTr="4B0DC62E" w14:paraId="6DA4CECE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4BCAB6E7" w14:textId="545E3005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Szczegóły implementacji</w:t>
            </w:r>
          </w:p>
        </w:tc>
        <w:tc>
          <w:tcPr>
            <w:tcW w:w="7008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2996C779" w:rsidRDefault="712B496F" w14:paraId="10DB3C15" w14:textId="39722447">
            <w:pPr>
              <w:pStyle w:val="Normalny"/>
            </w:pPr>
            <w:r w:rsidRPr="2996C779" w:rsidR="2854A341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Dynamiczne zapytania SQL z indeksami na polach daty i typu uszkodzenia.</w:t>
            </w:r>
          </w:p>
        </w:tc>
      </w:tr>
      <w:tr w:rsidR="712B496F" w:rsidTr="4B0DC62E" w14:paraId="06B64E8B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5DAFBDD3" w14:textId="4111A91A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Udziałowiec</w:t>
            </w:r>
          </w:p>
        </w:tc>
        <w:tc>
          <w:tcPr>
            <w:tcW w:w="7008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2996C779" w:rsidRDefault="712B496F" w14:paraId="7AF0AA0E" w14:textId="7009854F">
            <w:pPr>
              <w:pStyle w:val="Normalny"/>
            </w:pPr>
            <w:r w:rsidRPr="2996C779" w:rsidR="6F7EFF92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UOB 02 – Adam Rutkowski (</w:t>
            </w:r>
            <w:r w:rsidRPr="2996C779" w:rsidR="6F7EFF92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Fake</w:t>
            </w:r>
            <w:r w:rsidRPr="2996C779" w:rsidR="6F7EFF92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na potrzebę PRI)</w:t>
            </w:r>
          </w:p>
        </w:tc>
      </w:tr>
      <w:tr w:rsidR="712B496F" w:rsidTr="4B0DC62E" w14:paraId="3558217F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09DB6578" w14:textId="7E94C91E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Wymagania powiązane</w:t>
            </w:r>
          </w:p>
        </w:tc>
        <w:tc>
          <w:tcPr>
            <w:tcW w:w="7008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2996C779" w:rsidRDefault="712B496F" w14:paraId="4C8EA6E3" w14:textId="00D9AD33">
            <w:pPr>
              <w:pStyle w:val="Normalny"/>
            </w:pPr>
            <w:r w:rsidRPr="4B0DC62E" w:rsidR="7998ACF2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WF03, WF06, WO2, NF02</w:t>
            </w:r>
          </w:p>
        </w:tc>
      </w:tr>
    </w:tbl>
    <w:p w:rsidR="712B496F" w:rsidP="712B496F" w:rsidRDefault="712B496F" w14:paraId="12FD0D1B" w14:textId="79C7F582">
      <w:pPr>
        <w:ind w:firstLine="0"/>
        <w:rPr>
          <w:rFonts w:ascii="Arial" w:hAnsi="Arial" w:eastAsia="Arial" w:cs="Arial"/>
          <w:i w:val="1"/>
          <w:iCs w:val="1"/>
          <w:sz w:val="16"/>
          <w:szCs w:val="16"/>
        </w:rPr>
      </w:pPr>
    </w:p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1961"/>
        <w:gridCol w:w="1945"/>
        <w:gridCol w:w="1403"/>
        <w:gridCol w:w="3667"/>
      </w:tblGrid>
      <w:tr w:rsidR="712B496F" w:rsidTr="4B0DC62E" w14:paraId="4659AD42">
        <w:trPr>
          <w:trHeight w:val="300"/>
        </w:trPr>
        <w:tc>
          <w:tcPr>
            <w:tcW w:w="8976" w:type="dxa"/>
            <w:gridSpan w:val="4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5103BF2D" w14:textId="6F18513E">
            <w:r w:rsidRPr="712B496F" w:rsidR="712B496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KARTA WYMAGANIA</w:t>
            </w:r>
          </w:p>
        </w:tc>
      </w:tr>
      <w:tr w:rsidR="712B496F" w:rsidTr="4B0DC62E" w14:paraId="7D8873F2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0DAB49C8" w14:textId="343ABC89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Identyfikator:</w:t>
            </w:r>
          </w:p>
        </w:tc>
        <w:tc>
          <w:tcPr>
            <w:tcW w:w="1945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712B496F" w:rsidRDefault="712B496F" w14:paraId="27AD34CE" w14:textId="544A798C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712B496F" w:rsidR="712B496F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WF0</w:t>
            </w:r>
            <w:r w:rsidRPr="712B496F" w:rsidR="07D11609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6</w:t>
            </w:r>
          </w:p>
        </w:tc>
        <w:tc>
          <w:tcPr>
            <w:tcW w:w="1403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5CCF7526" w14:textId="2F4D2C24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Priorytet:</w:t>
            </w:r>
          </w:p>
        </w:tc>
        <w:tc>
          <w:tcPr>
            <w:tcW w:w="3667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712B496F" w:rsidRDefault="712B496F" w14:paraId="3A89E564" w14:textId="27E7D861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712B496F" w:rsidR="712B496F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C</w:t>
            </w:r>
          </w:p>
        </w:tc>
      </w:tr>
      <w:tr w:rsidR="712B496F" w:rsidTr="4B0DC62E" w14:paraId="439059E3">
        <w:trPr>
          <w:trHeight w:val="286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3517DE37" w14:textId="1CC09EC4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Nazwa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2996C779" w:rsidRDefault="712B496F" w14:paraId="1ACA93C1" w14:textId="74B15D31">
            <w:pPr>
              <w:pStyle w:val="Normalny"/>
            </w:pPr>
            <w:r w:rsidRPr="2996C779" w:rsidR="23236F48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Zarządzanie cyklem życia zgłoszenia</w:t>
            </w:r>
          </w:p>
        </w:tc>
      </w:tr>
      <w:tr w:rsidR="712B496F" w:rsidTr="4B0DC62E" w14:paraId="7F3CB8FB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18F0FBDE" w14:textId="5BF8AE73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Opis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04F47C9F" w:rsidP="712B496F" w:rsidRDefault="04F47C9F" w14:paraId="3269C9A7" w14:textId="6A37D64B">
            <w:pPr>
              <w:pStyle w:val="Normalny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2996C779" w:rsidR="5F95021E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System ma umożliwiać pracownikom zmianę statusu zgłoszenia (np. „Nowe”, „W trakcie naprawy”, „Naprawione”, „Błędna detekcja”).</w:t>
            </w:r>
          </w:p>
        </w:tc>
      </w:tr>
      <w:tr w:rsidR="712B496F" w:rsidTr="4B0DC62E" w14:paraId="4D78B438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68F115F9" w14:textId="5E9D3FA5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Kryteria akceptacji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2996C779" w:rsidRDefault="712B496F" w14:paraId="08733E25" w14:textId="677AF873">
            <w:pPr>
              <w:pStyle w:val="Normalny"/>
            </w:pPr>
            <w:r w:rsidRPr="2996C779" w:rsidR="3F10FCB7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Każda zmiana statusu jest logowana (kto i kiedy dokonał zmiany); punkty oznaczone jako „Naprawione” znikają z domyślnego widoku mapy operacyjnej.</w:t>
            </w:r>
          </w:p>
        </w:tc>
      </w:tr>
      <w:tr w:rsidR="712B496F" w:rsidTr="4B0DC62E" w14:paraId="74607792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375CA9BB" w14:textId="4D7BA5DF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Dane wejściowe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2996C779" w:rsidRDefault="712B496F" w14:paraId="0F70E7FB" w14:textId="4F5E4CE5">
            <w:pPr>
              <w:pStyle w:val="Normalny"/>
            </w:pPr>
            <w:r w:rsidRPr="2996C779" w:rsidR="0319C4D0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Wybór statusu z listy rozwijanej w panelu admina.</w:t>
            </w:r>
          </w:p>
        </w:tc>
      </w:tr>
      <w:tr w:rsidR="712B496F" w:rsidTr="4B0DC62E" w14:paraId="7C58B377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35219B95" w14:textId="1EFDFAB3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Warunki początkowe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2996C779" w:rsidRDefault="712B496F" w14:paraId="74582252" w14:textId="180AB78F">
            <w:pPr>
              <w:pStyle w:val="Normalny"/>
            </w:pPr>
            <w:r w:rsidRPr="2996C779" w:rsidR="5D4320B4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Wybranie konkretnego zgłoszenia z mapy lub listy.</w:t>
            </w:r>
          </w:p>
        </w:tc>
      </w:tr>
      <w:tr w:rsidR="712B496F" w:rsidTr="4B0DC62E" w14:paraId="1995D4C7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10D2FEE7" w14:textId="36CD3A5F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Warunki końcowe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2996C779" w:rsidRDefault="712B496F" w14:paraId="349196A3" w14:textId="3DAFE3C8">
            <w:pPr>
              <w:pStyle w:val="Normalny"/>
            </w:pPr>
            <w:r w:rsidRPr="2996C779" w:rsidR="517F6940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Aktualizacja rekordu w bazie danych.</w:t>
            </w:r>
          </w:p>
        </w:tc>
      </w:tr>
      <w:tr w:rsidR="712B496F" w:rsidTr="4B0DC62E" w14:paraId="7AA1F07E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4A6F7E23" w14:textId="0ADD44F1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Sytuacje wyjątkowe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2996C779" w:rsidRDefault="712B496F" w14:paraId="27BFC97A" w14:textId="18FD5730">
            <w:pPr>
              <w:pStyle w:val="Normalny"/>
            </w:pPr>
            <w:r w:rsidRPr="2996C779" w:rsidR="2911A135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Próba oznaczenia jako „naprawione” przez użytkownika bez uprawnień edycji.</w:t>
            </w:r>
          </w:p>
        </w:tc>
      </w:tr>
      <w:tr w:rsidR="712B496F" w:rsidTr="4B0DC62E" w14:paraId="39D63E2F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778BC9CE" w14:textId="545E3005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Szczegóły implementacji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2996C779" w:rsidRDefault="712B496F" w14:paraId="41D554E1" w14:textId="3CCF174B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2996C779" w:rsidR="189B8925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 xml:space="preserve">Modyfikowanie bazy danych </w:t>
            </w:r>
            <w:r w:rsidRPr="2996C779" w:rsidR="189B8925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w </w:t>
            </w:r>
            <w:r w:rsidRPr="2996C779" w:rsidR="189B8925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backendzie</w:t>
            </w:r>
            <w:r w:rsidRPr="2996C779" w:rsidR="189B8925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aplikacji (kolumna status).</w:t>
            </w:r>
          </w:p>
        </w:tc>
      </w:tr>
      <w:tr w:rsidR="712B496F" w:rsidTr="4B0DC62E" w14:paraId="00BD49F8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5CF4BC40" w14:textId="4111A91A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Udziałowiec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2996C779" w:rsidRDefault="712B496F" w14:paraId="5D2B0BE9" w14:textId="3F1577BF">
            <w:pPr>
              <w:pStyle w:val="Normalny"/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</w:pPr>
            <w:r w:rsidRPr="4B0DC62E" w:rsidR="7A4E97D9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UOB 02 – Kuba </w:t>
            </w:r>
            <w:r w:rsidRPr="4B0DC62E" w:rsidR="0E9063B2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Śpionek</w:t>
            </w:r>
            <w:r w:rsidRPr="4B0DC62E" w:rsidR="0E9063B2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</w:t>
            </w:r>
            <w:r w:rsidRPr="4B0DC62E" w:rsidR="0E9063B2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(</w:t>
            </w:r>
            <w:r w:rsidRPr="4B0DC62E" w:rsidR="0E9063B2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Fake</w:t>
            </w:r>
            <w:r w:rsidRPr="4B0DC62E" w:rsidR="0E9063B2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na potrzebę PRI)</w:t>
            </w:r>
          </w:p>
        </w:tc>
      </w:tr>
      <w:tr w:rsidR="712B496F" w:rsidTr="4B0DC62E" w14:paraId="5F1B5F99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712B496F" w:rsidRDefault="712B496F" w14:paraId="7E35911D" w14:textId="7E94C91E">
            <w:r w:rsidRPr="712B496F" w:rsidR="712B496F">
              <w:rPr>
                <w:color w:val="000000" w:themeColor="text1" w:themeTint="FF" w:themeShade="FF"/>
                <w:sz w:val="20"/>
                <w:szCs w:val="20"/>
              </w:rPr>
              <w:t>Wymagania powiązane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2B496F" w:rsidP="2996C779" w:rsidRDefault="712B496F" w14:paraId="5BCDE307" w14:textId="7E508E81">
            <w:pPr>
              <w:pStyle w:val="Normalny"/>
            </w:pPr>
            <w:r w:rsidRPr="4B0DC62E" w:rsidR="23AA1E4F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WF03, WF05</w:t>
            </w:r>
            <w:r w:rsidRPr="4B0DC62E" w:rsidR="3E9BBEAB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,</w:t>
            </w:r>
            <w:r w:rsidRPr="4B0DC62E" w:rsidR="3E9BBEAB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WO2, IO4</w:t>
            </w:r>
          </w:p>
        </w:tc>
      </w:tr>
    </w:tbl>
    <w:p w:rsidR="712B496F" w:rsidP="2996C779" w:rsidRDefault="712B496F" w14:paraId="76DDAFD3" w14:textId="61A12638">
      <w:pPr>
        <w:ind w:firstLine="0"/>
        <w:rPr>
          <w:rFonts w:ascii="Arial" w:hAnsi="Arial" w:eastAsia="Arial" w:cs="Arial"/>
          <w:i w:val="1"/>
          <w:iCs w:val="1"/>
          <w:sz w:val="16"/>
          <w:szCs w:val="16"/>
        </w:rPr>
      </w:pPr>
    </w:p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1961"/>
        <w:gridCol w:w="1945"/>
        <w:gridCol w:w="1403"/>
        <w:gridCol w:w="3667"/>
      </w:tblGrid>
      <w:tr w:rsidR="2996C779" w:rsidTr="4B0DC62E" w14:paraId="19CFB8BB">
        <w:trPr>
          <w:trHeight w:val="300"/>
        </w:trPr>
        <w:tc>
          <w:tcPr>
            <w:tcW w:w="8976" w:type="dxa"/>
            <w:gridSpan w:val="4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2996C779" w:rsidRDefault="2996C779" w14:paraId="08F68AF5" w14:textId="6F18513E">
            <w:r w:rsidRPr="2996C779" w:rsidR="2996C779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KARTA WYMAGANIA</w:t>
            </w:r>
          </w:p>
        </w:tc>
      </w:tr>
      <w:tr w:rsidR="2996C779" w:rsidTr="4B0DC62E" w14:paraId="62C38FC5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2996C779" w:rsidRDefault="2996C779" w14:paraId="12B62BCB" w14:textId="343ABC89">
            <w:r w:rsidRPr="2996C779" w:rsidR="2996C779">
              <w:rPr>
                <w:color w:val="000000" w:themeColor="text1" w:themeTint="FF" w:themeShade="FF"/>
                <w:sz w:val="20"/>
                <w:szCs w:val="20"/>
              </w:rPr>
              <w:t>Identyfikator:</w:t>
            </w:r>
          </w:p>
        </w:tc>
        <w:tc>
          <w:tcPr>
            <w:tcW w:w="1945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2996C779" w:rsidP="2996C779" w:rsidRDefault="2996C779" w14:paraId="405B64C4" w14:textId="611DFF19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2996C779" w:rsidR="2996C779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WF0</w:t>
            </w:r>
            <w:r w:rsidRPr="2996C779" w:rsidR="71857CF6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7</w:t>
            </w:r>
          </w:p>
        </w:tc>
        <w:tc>
          <w:tcPr>
            <w:tcW w:w="1403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2996C779" w:rsidRDefault="2996C779" w14:paraId="3F2087D7" w14:textId="2F4D2C24">
            <w:r w:rsidRPr="2996C779" w:rsidR="2996C779">
              <w:rPr>
                <w:color w:val="000000" w:themeColor="text1" w:themeTint="FF" w:themeShade="FF"/>
                <w:sz w:val="20"/>
                <w:szCs w:val="20"/>
              </w:rPr>
              <w:t>Priorytet:</w:t>
            </w:r>
          </w:p>
        </w:tc>
        <w:tc>
          <w:tcPr>
            <w:tcW w:w="3667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2996C779" w:rsidP="2996C779" w:rsidRDefault="2996C779" w14:paraId="07C8FC4A" w14:textId="27E7D861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2996C779" w:rsidR="2996C779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C</w:t>
            </w:r>
          </w:p>
        </w:tc>
      </w:tr>
      <w:tr w:rsidR="2996C779" w:rsidTr="4B0DC62E" w14:paraId="5E6414A6">
        <w:trPr>
          <w:trHeight w:val="286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2996C779" w:rsidRDefault="2996C779" w14:paraId="17049157" w14:textId="1CC09EC4">
            <w:r w:rsidRPr="2996C779" w:rsidR="2996C779">
              <w:rPr>
                <w:color w:val="000000" w:themeColor="text1" w:themeTint="FF" w:themeShade="FF"/>
                <w:sz w:val="20"/>
                <w:szCs w:val="20"/>
              </w:rPr>
              <w:t>Nazwa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558504BB" w:rsidP="2996C779" w:rsidRDefault="558504BB" w14:paraId="56B06867" w14:textId="4AF2E81E">
            <w:pPr>
              <w:pStyle w:val="Normalny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2996C779" w:rsidR="558504BB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Autodiagnostyka zabrudzenia obiektywu (AI)</w:t>
            </w:r>
          </w:p>
        </w:tc>
      </w:tr>
      <w:tr w:rsidR="2996C779" w:rsidTr="4B0DC62E" w14:paraId="6BE9F54B">
        <w:trPr>
          <w:trHeight w:val="555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2996C779" w:rsidRDefault="2996C779" w14:paraId="29A42B25" w14:textId="5BF8AE73">
            <w:r w:rsidRPr="2996C779" w:rsidR="2996C779">
              <w:rPr>
                <w:color w:val="000000" w:themeColor="text1" w:themeTint="FF" w:themeShade="FF"/>
                <w:sz w:val="20"/>
                <w:szCs w:val="20"/>
              </w:rPr>
              <w:t>Opis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223066A8" w:rsidP="2996C779" w:rsidRDefault="223066A8" w14:paraId="29B74818" w14:textId="7570F473">
            <w:pPr>
              <w:pStyle w:val="Normalny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2996C779" w:rsidR="223066A8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System powinien w sposób ciągły monitorować jakość obrazu i wykrywać sytuacje, w których obiektyw kamery jest znacząco zabrudzony (np. zachlapany błotem, zasłonięty liściem lub zaparowany), co uniemożliwia poprawną detekcję uszkodzeń drogi.</w:t>
            </w:r>
          </w:p>
        </w:tc>
      </w:tr>
      <w:tr w:rsidR="2996C779" w:rsidTr="4B0DC62E" w14:paraId="27C620A0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2996C779" w:rsidRDefault="2996C779" w14:paraId="598CD31B" w14:textId="5E9D3FA5">
            <w:r w:rsidRPr="2996C779" w:rsidR="2996C779">
              <w:rPr>
                <w:color w:val="000000" w:themeColor="text1" w:themeTint="FF" w:themeShade="FF"/>
                <w:sz w:val="20"/>
                <w:szCs w:val="20"/>
              </w:rPr>
              <w:t>Kryteria akceptacji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088B486B" w:rsidP="2996C779" w:rsidRDefault="088B486B" w14:paraId="0DF9ED76" w14:textId="44A1EAA2">
            <w:pPr>
              <w:pStyle w:val="Normalny"/>
            </w:pPr>
            <w:r w:rsidRPr="2996C779" w:rsidR="088B486B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System wykrywa stałe przeszkody na obrazie (brak zmian w danym obszarze przy ruchu pojazdu) lub drastyczny spadek ostrości/kontrastu i generuje flagę „Kamera do czyszczenia” w panelu administratora.</w:t>
            </w:r>
          </w:p>
        </w:tc>
      </w:tr>
      <w:tr w:rsidR="2996C779" w:rsidTr="4B0DC62E" w14:paraId="200A991A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2996C779" w:rsidRDefault="2996C779" w14:paraId="75C0A6CC" w14:textId="4D7BA5DF">
            <w:r w:rsidRPr="2996C779" w:rsidR="2996C779">
              <w:rPr>
                <w:color w:val="000000" w:themeColor="text1" w:themeTint="FF" w:themeShade="FF"/>
                <w:sz w:val="20"/>
                <w:szCs w:val="20"/>
              </w:rPr>
              <w:t>Dane wejściowe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0623A716" w:rsidP="2996C779" w:rsidRDefault="0623A716" w14:paraId="27849B45" w14:textId="57CB0A8C">
            <w:pPr>
              <w:pStyle w:val="Normalny"/>
            </w:pPr>
            <w:r w:rsidRPr="2996C779" w:rsidR="0623A716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Klatki obrazu z kamery wideo.</w:t>
            </w:r>
          </w:p>
        </w:tc>
      </w:tr>
      <w:tr w:rsidR="2996C779" w:rsidTr="4B0DC62E" w14:paraId="37AC7564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2996C779" w:rsidRDefault="2996C779" w14:paraId="2F2A614D" w14:textId="1EFDFAB3">
            <w:r w:rsidRPr="2996C779" w:rsidR="2996C779">
              <w:rPr>
                <w:color w:val="000000" w:themeColor="text1" w:themeTint="FF" w:themeShade="FF"/>
                <w:sz w:val="20"/>
                <w:szCs w:val="20"/>
              </w:rPr>
              <w:t>Warunki początkowe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216FAB76" w:rsidP="2996C779" w:rsidRDefault="216FAB76" w14:paraId="07B84A5C" w14:textId="381C3C2E">
            <w:pPr>
              <w:pStyle w:val="Normalny"/>
            </w:pPr>
            <w:r w:rsidRPr="2996C779" w:rsidR="216FAB76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System analizy obrazu jest aktywny; autobus jest w ruchu (aby odróżnić statyczne zabrudzenie od statycznych obiektów w tle).</w:t>
            </w:r>
          </w:p>
        </w:tc>
      </w:tr>
      <w:tr w:rsidR="2996C779" w:rsidTr="4B0DC62E" w14:paraId="4B93685F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2996C779" w:rsidRDefault="2996C779" w14:paraId="1513744F" w14:textId="36CD3A5F">
            <w:r w:rsidRPr="2996C779" w:rsidR="2996C779">
              <w:rPr>
                <w:color w:val="000000" w:themeColor="text1" w:themeTint="FF" w:themeShade="FF"/>
                <w:sz w:val="20"/>
                <w:szCs w:val="20"/>
              </w:rPr>
              <w:t>Warunki końcowe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6165BE64" w:rsidP="2996C779" w:rsidRDefault="6165BE64" w14:paraId="2409481F" w14:textId="4E70C115">
            <w:pPr>
              <w:pStyle w:val="Normalny"/>
            </w:pPr>
            <w:r w:rsidRPr="2996C779" w:rsidR="6165BE64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Wysłanie komunikatu diagnostycznego do serwera i zmiana statusu urządzenia na „Wymaga konserwacji”.</w:t>
            </w:r>
          </w:p>
        </w:tc>
      </w:tr>
      <w:tr w:rsidR="2996C779" w:rsidTr="4B0DC62E" w14:paraId="07F001F8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2996C779" w:rsidRDefault="2996C779" w14:paraId="3EBE279C" w14:textId="0ADD44F1">
            <w:r w:rsidRPr="2996C779" w:rsidR="2996C779">
              <w:rPr>
                <w:color w:val="000000" w:themeColor="text1" w:themeTint="FF" w:themeShade="FF"/>
                <w:sz w:val="20"/>
                <w:szCs w:val="20"/>
              </w:rPr>
              <w:t>Sytuacje wyjątkowe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585B8723" w:rsidP="2996C779" w:rsidRDefault="585B8723" w14:paraId="2F7D0C3C" w14:textId="1FE8AD1D">
            <w:pPr>
              <w:pStyle w:val="Normalny"/>
            </w:pPr>
            <w:r w:rsidRPr="2996C779" w:rsidR="585B8723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Jazda</w:t>
            </w:r>
            <w:r w:rsidRPr="2996C779" w:rsidR="585B8723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w gęstej mgle lub ulewnym deszczu – system musi odróżnić warunki atmosferyczne (tymczasowe) od trwałego zabrudzenia soczewki.</w:t>
            </w:r>
          </w:p>
        </w:tc>
      </w:tr>
      <w:tr w:rsidR="2996C779" w:rsidTr="4B0DC62E" w14:paraId="3B387721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2996C779" w:rsidRDefault="2996C779" w14:paraId="621CDF02" w14:textId="545E3005">
            <w:r w:rsidRPr="2996C779" w:rsidR="2996C779">
              <w:rPr>
                <w:color w:val="000000" w:themeColor="text1" w:themeTint="FF" w:themeShade="FF"/>
                <w:sz w:val="20"/>
                <w:szCs w:val="20"/>
              </w:rPr>
              <w:t>Szczegóły implementacji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0065A66D" w:rsidP="2996C779" w:rsidRDefault="0065A66D" w14:paraId="7B8A35C2" w14:textId="650B8F7E">
            <w:pPr>
              <w:pStyle w:val="Normalny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2996C779" w:rsidR="0065A66D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Wykorzystanie modelu AI </w:t>
            </w:r>
            <w:r w:rsidRPr="2996C779" w:rsidR="0065A66D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computer</w:t>
            </w:r>
            <w:r w:rsidRPr="2996C779" w:rsidR="0065A66D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vision.</w:t>
            </w:r>
          </w:p>
        </w:tc>
      </w:tr>
      <w:tr w:rsidR="2996C779" w:rsidTr="4B0DC62E" w14:paraId="054FBFCF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2996C779" w:rsidRDefault="2996C779" w14:paraId="5BC41F1D" w14:textId="4111A91A">
            <w:r w:rsidRPr="2996C779" w:rsidR="2996C779">
              <w:rPr>
                <w:color w:val="000000" w:themeColor="text1" w:themeTint="FF" w:themeShade="FF"/>
                <w:sz w:val="20"/>
                <w:szCs w:val="20"/>
              </w:rPr>
              <w:t>Udziałowiec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3F04256" w:rsidP="2996C779" w:rsidRDefault="43F04256" w14:paraId="4D8CA5D3" w14:textId="734A913D">
            <w:pPr>
              <w:pStyle w:val="Normalny"/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</w:pPr>
            <w:r w:rsidRPr="2996C779" w:rsidR="43F04256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UOB 03</w:t>
            </w:r>
            <w:r w:rsidRPr="2996C779" w:rsidR="0591C873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– Marek Rzodkiewka (</w:t>
            </w:r>
            <w:r w:rsidRPr="2996C779" w:rsidR="0591C873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Fake</w:t>
            </w:r>
            <w:r w:rsidRPr="2996C779" w:rsidR="0591C873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na potrzebę PRI)</w:t>
            </w:r>
          </w:p>
        </w:tc>
      </w:tr>
      <w:tr w:rsidR="2996C779" w:rsidTr="4B0DC62E" w14:paraId="28A88AF3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2996C779" w:rsidRDefault="2996C779" w14:paraId="71E26F99" w14:textId="7E94C91E">
            <w:r w:rsidRPr="2996C779" w:rsidR="2996C779">
              <w:rPr>
                <w:color w:val="000000" w:themeColor="text1" w:themeTint="FF" w:themeShade="FF"/>
                <w:sz w:val="20"/>
                <w:szCs w:val="20"/>
              </w:rPr>
              <w:t>Wymagania powiązane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10F18E1" w:rsidP="2996C779" w:rsidRDefault="710F18E1" w14:paraId="77707776" w14:textId="1AF1BD2C">
            <w:pPr>
              <w:pStyle w:val="Normalny"/>
            </w:pPr>
            <w:r w:rsidRPr="4B0DC62E" w:rsidR="738157A1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WF01, WF04</w:t>
            </w:r>
            <w:r w:rsidRPr="4B0DC62E" w:rsidR="2D27B651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,</w:t>
            </w:r>
            <w:r w:rsidRPr="4B0DC62E" w:rsidR="2D27B651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IO1, NF03, ŚD01</w:t>
            </w:r>
          </w:p>
        </w:tc>
      </w:tr>
    </w:tbl>
    <w:p w:rsidR="2996C779" w:rsidP="2996C779" w:rsidRDefault="2996C779" w14:paraId="1D4E00A4" w14:textId="7B79047F">
      <w:pPr>
        <w:ind w:firstLine="0"/>
        <w:rPr>
          <w:rFonts w:ascii="Arial" w:hAnsi="Arial" w:eastAsia="Arial" w:cs="Arial"/>
          <w:i w:val="1"/>
          <w:iCs w:val="1"/>
          <w:sz w:val="16"/>
          <w:szCs w:val="16"/>
        </w:rPr>
      </w:pPr>
    </w:p>
    <w:p w:rsidRPr="00437B3D" w:rsidR="00437B3D" w:rsidP="585B54EF" w:rsidRDefault="39659C47" w14:paraId="37F3B3FA" w14:textId="358643BA">
      <w:pPr>
        <w:pStyle w:val="Nagwek3"/>
        <w:numPr>
          <w:ilvl w:val="0"/>
          <w:numId w:val="0"/>
        </w:numPr>
        <w:spacing w:before="0" w:after="0" w:line="276" w:lineRule="auto"/>
        <w:ind w:left="720" w:hanging="720"/>
      </w:pPr>
      <w:r w:rsidR="39659C47">
        <w:rPr/>
        <w:t>3.2.2</w:t>
      </w:r>
      <w:r>
        <w:tab/>
      </w:r>
      <w:r w:rsidR="702381FE">
        <w:rPr/>
        <w:t>Interfejs z otoczeniem</w:t>
      </w:r>
    </w:p>
    <w:p w:rsidRPr="00437B3D" w:rsidR="00437B3D" w:rsidP="585B54EF" w:rsidRDefault="702381FE" w14:paraId="5EAA7154" w14:textId="3517DE53">
      <w:r w:rsidRPr="585B54EF">
        <w:rPr>
          <w:szCs w:val="24"/>
        </w:rPr>
        <w:t xml:space="preserve"> </w:t>
      </w:r>
    </w:p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1961"/>
        <w:gridCol w:w="1945"/>
        <w:gridCol w:w="1403"/>
        <w:gridCol w:w="3667"/>
      </w:tblGrid>
      <w:tr w:rsidR="585B54EF" w:rsidTr="4B0DC62E" w14:paraId="1867E455" w14:textId="77777777">
        <w:trPr>
          <w:trHeight w:val="300"/>
        </w:trPr>
        <w:tc>
          <w:tcPr>
            <w:tcW w:w="9135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6A087AD5" w14:textId="3FE03AA7">
            <w:r w:rsidRPr="585B54EF"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</w:rPr>
              <w:t>KARTA WYMAGANIA</w:t>
            </w:r>
          </w:p>
        </w:tc>
      </w:tr>
      <w:tr w:rsidR="585B54EF" w:rsidTr="4B0DC62E" w14:paraId="0F6CA4C8" w14:textId="77777777">
        <w:trPr>
          <w:trHeight w:val="300"/>
        </w:trPr>
        <w:tc>
          <w:tcPr>
            <w:tcW w:w="19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7494E8C9" w14:textId="29183262">
            <w:r w:rsidRPr="585B54EF">
              <w:rPr>
                <w:color w:val="000000" w:themeColor="text1"/>
                <w:sz w:val="20"/>
              </w:rPr>
              <w:t>Identyfikator:</w:t>
            </w:r>
          </w:p>
        </w:tc>
        <w:tc>
          <w:tcPr>
            <w:tcW w:w="19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4CA5D784" w:rsidRDefault="585B54EF" w14:paraId="497F416D" w14:textId="5E3D9ACE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4CA5D784" w:rsidR="2A6D0726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IO1</w:t>
            </w:r>
          </w:p>
        </w:tc>
        <w:tc>
          <w:tcPr>
            <w:tcW w:w="14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7045120B" w14:textId="1D621428">
            <w:r w:rsidRPr="585B54EF">
              <w:rPr>
                <w:color w:val="000000" w:themeColor="text1"/>
                <w:sz w:val="20"/>
              </w:rPr>
              <w:t>Priorytet:</w:t>
            </w:r>
          </w:p>
        </w:tc>
        <w:tc>
          <w:tcPr>
            <w:tcW w:w="37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4CA5D784" w:rsidRDefault="585B54EF" w14:paraId="3A6383D7" w14:textId="6D5CA025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4CA5D784" w:rsidR="0C202CE8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S</w:t>
            </w:r>
          </w:p>
        </w:tc>
      </w:tr>
      <w:tr w:rsidR="585B54EF" w:rsidTr="4B0DC62E" w14:paraId="0A5AF44F" w14:textId="77777777">
        <w:trPr>
          <w:trHeight w:val="300"/>
        </w:trPr>
        <w:tc>
          <w:tcPr>
            <w:tcW w:w="19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0EC77370" w14:textId="6B0CECEC">
            <w:r w:rsidRPr="585B54EF">
              <w:rPr>
                <w:color w:val="000000" w:themeColor="text1"/>
                <w:sz w:val="20"/>
              </w:rPr>
              <w:t>Nazwa</w:t>
            </w:r>
          </w:p>
        </w:tc>
        <w:tc>
          <w:tcPr>
            <w:tcW w:w="715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4CA5D784" w:rsidRDefault="585B54EF" w14:paraId="647CC156" w14:textId="3C22B8E3">
            <w:pPr>
              <w:pStyle w:val="Normalny"/>
            </w:pPr>
            <w:r w:rsidRPr="4CA5D784" w:rsidR="257FBDAF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Integracja z systemami pojazdów (on-board systems)</w:t>
            </w:r>
          </w:p>
        </w:tc>
      </w:tr>
      <w:tr w:rsidR="585B54EF" w:rsidTr="4B0DC62E" w14:paraId="6AECE149" w14:textId="77777777">
        <w:trPr>
          <w:trHeight w:val="300"/>
        </w:trPr>
        <w:tc>
          <w:tcPr>
            <w:tcW w:w="19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72F5DF22" w14:textId="3EADEC73">
            <w:r w:rsidRPr="585B54EF">
              <w:rPr>
                <w:color w:val="000000" w:themeColor="text1"/>
                <w:sz w:val="20"/>
              </w:rPr>
              <w:t>Opis</w:t>
            </w:r>
          </w:p>
        </w:tc>
        <w:tc>
          <w:tcPr>
            <w:tcW w:w="715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4CA5D784" w:rsidRDefault="585B54EF" w14:paraId="277A8EA4" w14:textId="2C6DC81E">
            <w:pPr>
              <w:pStyle w:val="Normalny"/>
              <w:ind w:firstLine="0"/>
            </w:pPr>
            <w:r w:rsidRPr="4CA5D784" w:rsidR="2F715A3A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System powinien integrować się z kamerami zamontowanymi w pojazdach, wykorzystując standardowe interfejsy (np. RTSP, USB, ONVIF).</w:t>
            </w:r>
          </w:p>
          <w:p w:rsidR="585B54EF" w:rsidP="4CA5D784" w:rsidRDefault="585B54EF" w14:paraId="05DD5ECD" w14:textId="269CB617">
            <w:pPr>
              <w:pStyle w:val="Normalny"/>
              <w:ind w:firstLine="0"/>
            </w:pPr>
            <w:r w:rsidRPr="4CA5D784" w:rsidR="34B3BEEF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System powinien pobierać dane lokalizacyjne z modułów GPS dostępnych w pojazdach (np. poprzez API lub port szeregowy).</w:t>
            </w:r>
          </w:p>
        </w:tc>
      </w:tr>
      <w:tr w:rsidR="585B54EF" w:rsidTr="4B0DC62E" w14:paraId="469F1DDC" w14:textId="77777777">
        <w:trPr>
          <w:trHeight w:val="300"/>
        </w:trPr>
        <w:tc>
          <w:tcPr>
            <w:tcW w:w="19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1E4D12E5" w14:textId="33809F6E">
            <w:r w:rsidRPr="585B54EF">
              <w:rPr>
                <w:color w:val="000000" w:themeColor="text1"/>
                <w:sz w:val="20"/>
              </w:rPr>
              <w:t>Kryteria akceptacji</w:t>
            </w:r>
          </w:p>
        </w:tc>
        <w:tc>
          <w:tcPr>
            <w:tcW w:w="715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60A90736" w14:textId="6C3C69D8">
            <w:r w:rsidRPr="585B54EF">
              <w:rPr>
                <w:rFonts w:ascii="Arial" w:hAnsi="Arial" w:eastAsia="Arial" w:cs="Arial"/>
                <w:i/>
                <w:iCs/>
                <w:sz w:val="16"/>
                <w:szCs w:val="16"/>
              </w:rPr>
              <w:t>Warunki Satysfakcji (Szczegóły dodane na potrzeby  testów akceptacyjnych)</w:t>
            </w:r>
          </w:p>
        </w:tc>
      </w:tr>
      <w:tr w:rsidR="585B54EF" w:rsidTr="4B0DC62E" w14:paraId="392DC97D" w14:textId="77777777">
        <w:trPr>
          <w:trHeight w:val="300"/>
        </w:trPr>
        <w:tc>
          <w:tcPr>
            <w:tcW w:w="19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18A1E2AB" w14:textId="5F50319C">
            <w:r w:rsidRPr="585B54EF">
              <w:rPr>
                <w:color w:val="000000" w:themeColor="text1"/>
                <w:sz w:val="20"/>
              </w:rPr>
              <w:t>Dane wejściowe</w:t>
            </w:r>
          </w:p>
        </w:tc>
        <w:tc>
          <w:tcPr>
            <w:tcW w:w="715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76A6A528" w14:textId="35BFD8FE">
            <w:r w:rsidRPr="585B54EF">
              <w:rPr>
                <w:rFonts w:ascii="Arial" w:hAnsi="Arial" w:eastAsia="Arial" w:cs="Arial"/>
                <w:i/>
                <w:iCs/>
                <w:sz w:val="16"/>
                <w:szCs w:val="16"/>
              </w:rPr>
              <w:t>{uzupełniane w trakcie sprintu – dane wejściowe, związane z wymaganiem}</w:t>
            </w:r>
          </w:p>
        </w:tc>
      </w:tr>
      <w:tr w:rsidR="585B54EF" w:rsidTr="4B0DC62E" w14:paraId="2A8EA370" w14:textId="77777777">
        <w:trPr>
          <w:trHeight w:val="300"/>
        </w:trPr>
        <w:tc>
          <w:tcPr>
            <w:tcW w:w="19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12531AD0" w14:textId="1AD3D5BB">
            <w:r w:rsidRPr="585B54EF">
              <w:rPr>
                <w:color w:val="000000" w:themeColor="text1"/>
                <w:sz w:val="20"/>
              </w:rPr>
              <w:t>Warunki początkowe</w:t>
            </w:r>
          </w:p>
        </w:tc>
        <w:tc>
          <w:tcPr>
            <w:tcW w:w="715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33542E8D" w14:textId="3FFAD3D3">
            <w:r w:rsidRPr="585B54EF">
              <w:rPr>
                <w:rFonts w:ascii="Arial" w:hAnsi="Arial" w:eastAsia="Arial" w:cs="Arial"/>
                <w:i/>
                <w:iCs/>
                <w:sz w:val="16"/>
                <w:szCs w:val="16"/>
              </w:rPr>
              <w:t>{ uzupełniane w trakcie sprintu – warunki, które muszą być prawdziwe przed wywołaniem operacji}</w:t>
            </w:r>
          </w:p>
        </w:tc>
      </w:tr>
      <w:tr w:rsidR="585B54EF" w:rsidTr="4B0DC62E" w14:paraId="043D5ADF" w14:textId="77777777">
        <w:trPr>
          <w:trHeight w:val="300"/>
        </w:trPr>
        <w:tc>
          <w:tcPr>
            <w:tcW w:w="19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308E810D" w14:textId="55E3DFC2">
            <w:r w:rsidRPr="585B54EF">
              <w:rPr>
                <w:color w:val="000000" w:themeColor="text1"/>
                <w:sz w:val="20"/>
              </w:rPr>
              <w:t>Warunki końcowe</w:t>
            </w:r>
          </w:p>
        </w:tc>
        <w:tc>
          <w:tcPr>
            <w:tcW w:w="715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4F7FD20F" w14:textId="09CD45BD">
            <w:r w:rsidRPr="585B54EF">
              <w:rPr>
                <w:rFonts w:ascii="Arial" w:hAnsi="Arial" w:eastAsia="Arial" w:cs="Arial"/>
                <w:i/>
                <w:iCs/>
                <w:sz w:val="16"/>
                <w:szCs w:val="16"/>
              </w:rPr>
              <w:t>{ uzupełniane w trakcie sprintu – warunki, które muszą być prawdziwe po wywołaniu operacji}</w:t>
            </w:r>
          </w:p>
        </w:tc>
      </w:tr>
      <w:tr w:rsidR="585B54EF" w:rsidTr="4B0DC62E" w14:paraId="7A90F4BD" w14:textId="77777777">
        <w:trPr>
          <w:trHeight w:val="300"/>
        </w:trPr>
        <w:tc>
          <w:tcPr>
            <w:tcW w:w="19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74CB5652" w14:textId="3725D822">
            <w:r w:rsidRPr="585B54EF">
              <w:rPr>
                <w:color w:val="000000" w:themeColor="text1"/>
                <w:sz w:val="20"/>
              </w:rPr>
              <w:t>Sytuacje wyjątkowe</w:t>
            </w:r>
          </w:p>
        </w:tc>
        <w:tc>
          <w:tcPr>
            <w:tcW w:w="715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1F75319C" w14:textId="1CBFBE2B">
            <w:r w:rsidRPr="585B54EF">
              <w:rPr>
                <w:rFonts w:ascii="Arial" w:hAnsi="Arial" w:eastAsia="Arial" w:cs="Arial"/>
                <w:i/>
                <w:iCs/>
                <w:sz w:val="16"/>
                <w:szCs w:val="16"/>
              </w:rPr>
              <w:t>{ uzupełniane w trakcie sprintu – niepożądane sytuacje i sposoby ich obsługi}</w:t>
            </w:r>
          </w:p>
        </w:tc>
      </w:tr>
      <w:tr w:rsidR="585B54EF" w:rsidTr="4B0DC62E" w14:paraId="27E04593" w14:textId="77777777">
        <w:trPr>
          <w:trHeight w:val="300"/>
        </w:trPr>
        <w:tc>
          <w:tcPr>
            <w:tcW w:w="19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1BD85946" w14:textId="062E69AD">
            <w:r w:rsidRPr="585B54EF">
              <w:rPr>
                <w:color w:val="000000" w:themeColor="text1"/>
                <w:sz w:val="20"/>
              </w:rPr>
              <w:t>Szczegóły implementacji</w:t>
            </w:r>
          </w:p>
        </w:tc>
        <w:tc>
          <w:tcPr>
            <w:tcW w:w="715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3D98B1DA" w14:textId="58FE6DA9">
            <w:r w:rsidRPr="585B54EF">
              <w:rPr>
                <w:rFonts w:ascii="Arial" w:hAnsi="Arial" w:eastAsia="Arial" w:cs="Arial"/>
                <w:i/>
                <w:iCs/>
                <w:sz w:val="16"/>
                <w:szCs w:val="16"/>
              </w:rPr>
              <w:t>{ uzupełniane w trakcie sprintu – opis sposobu realizacji}</w:t>
            </w:r>
          </w:p>
        </w:tc>
      </w:tr>
      <w:tr w:rsidR="585B54EF" w:rsidTr="4B0DC62E" w14:paraId="3AEE9605" w14:textId="77777777">
        <w:trPr>
          <w:trHeight w:val="300"/>
        </w:trPr>
        <w:tc>
          <w:tcPr>
            <w:tcW w:w="19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25B086BB" w14:textId="0D24F251">
            <w:r w:rsidRPr="585B54EF">
              <w:rPr>
                <w:color w:val="000000" w:themeColor="text1"/>
                <w:sz w:val="20"/>
              </w:rPr>
              <w:t>Udziałowiec</w:t>
            </w:r>
          </w:p>
        </w:tc>
        <w:tc>
          <w:tcPr>
            <w:tcW w:w="715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4B0DC62E" w:rsidRDefault="585B54EF" w14:paraId="5F89694E" w14:textId="7444FC76">
            <w:pPr>
              <w:suppressLineNumbers w:val="0"/>
              <w:spacing w:before="0" w:beforeAutospacing="off" w:after="0" w:afterAutospacing="off" w:line="276" w:lineRule="auto"/>
              <w:ind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4B0DC62E" w:rsidR="25FA01B6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UOB 01</w:t>
            </w:r>
          </w:p>
        </w:tc>
      </w:tr>
      <w:tr w:rsidR="585B54EF" w:rsidTr="4B0DC62E" w14:paraId="13BC52FF" w14:textId="77777777">
        <w:trPr>
          <w:trHeight w:val="300"/>
        </w:trPr>
        <w:tc>
          <w:tcPr>
            <w:tcW w:w="19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69722DB2" w14:textId="0FCAE36A">
            <w:r w:rsidRPr="585B54EF">
              <w:rPr>
                <w:color w:val="000000" w:themeColor="text1"/>
                <w:sz w:val="20"/>
              </w:rPr>
              <w:t>Wymagania powiązane</w:t>
            </w:r>
          </w:p>
        </w:tc>
        <w:tc>
          <w:tcPr>
            <w:tcW w:w="715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4B0DC62E" w:rsidRDefault="585B54EF" w14:paraId="293404E6" w14:textId="15ACC59A">
            <w:pPr>
              <w:pStyle w:val="Normalny"/>
              <w:ind w:firstLine="0"/>
            </w:pPr>
            <w:r w:rsidRPr="4B0DC62E" w:rsidR="4DFD0E48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       WF01, WF02, WF07, WO1, ŚD01</w:t>
            </w:r>
          </w:p>
        </w:tc>
      </w:tr>
    </w:tbl>
    <w:p w:rsidR="4CA5D784" w:rsidP="4CA5D784" w:rsidRDefault="4CA5D784" w14:paraId="57C34F39" w14:textId="309D85BE">
      <w:pPr>
        <w:pStyle w:val="Nagwek2"/>
        <w:numPr>
          <w:ilvl w:val="0"/>
          <w:numId w:val="0"/>
        </w:numPr>
        <w:spacing w:before="0" w:line="276" w:lineRule="auto"/>
        <w:ind w:left="578" w:hanging="578"/>
        <w:rPr>
          <w:sz w:val="24"/>
          <w:szCs w:val="24"/>
        </w:rPr>
      </w:pPr>
    </w:p>
    <w:tbl>
      <w:tblPr>
        <w:tblW w:w="8976" w:type="dxa"/>
        <w:tblInd w:w="75" w:type="dxa"/>
        <w:tblLook w:val="06A0" w:firstRow="1" w:lastRow="0" w:firstColumn="1" w:lastColumn="0" w:noHBand="1" w:noVBand="1"/>
      </w:tblPr>
      <w:tblGrid>
        <w:gridCol w:w="2070"/>
        <w:gridCol w:w="1836"/>
        <w:gridCol w:w="1403"/>
        <w:gridCol w:w="3667"/>
      </w:tblGrid>
      <w:tr w:rsidR="4CA5D784" w:rsidTr="4B0DC62E" w14:paraId="0C22A69E">
        <w:trPr>
          <w:trHeight w:val="300"/>
        </w:trPr>
        <w:tc>
          <w:tcPr>
            <w:tcW w:w="8976" w:type="dxa"/>
            <w:gridSpan w:val="4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04F3D2B3" w14:textId="3FE03AA7">
            <w:r w:rsidRPr="4CA5D784" w:rsidR="4CA5D78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KARTA WYMAGANIA</w:t>
            </w:r>
          </w:p>
        </w:tc>
      </w:tr>
      <w:tr w:rsidR="4CA5D784" w:rsidTr="4B0DC62E" w14:paraId="79348D3E">
        <w:trPr>
          <w:trHeight w:val="300"/>
        </w:trPr>
        <w:tc>
          <w:tcPr>
            <w:tcW w:w="2070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1E6D2069" w14:textId="29183262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Identyfikator:</w:t>
            </w:r>
          </w:p>
        </w:tc>
        <w:tc>
          <w:tcPr>
            <w:tcW w:w="1836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P="4CA5D784" w:rsidRDefault="4CA5D784" w14:paraId="138975DF" w14:textId="7A231F08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4CA5D784" w:rsidR="4CA5D78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IO</w:t>
            </w:r>
            <w:r w:rsidRPr="4CA5D784" w:rsidR="3D94A59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2</w:t>
            </w:r>
          </w:p>
        </w:tc>
        <w:tc>
          <w:tcPr>
            <w:tcW w:w="1403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1D4F9AC1" w14:textId="1D621428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Priorytet:</w:t>
            </w:r>
          </w:p>
        </w:tc>
        <w:tc>
          <w:tcPr>
            <w:tcW w:w="3667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3D280AA" w:rsidP="4CA5D784" w:rsidRDefault="73D280AA" w14:paraId="09AB8604" w14:textId="429FCDC9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4CA5D784" w:rsidR="73D280AA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M</w:t>
            </w:r>
          </w:p>
        </w:tc>
      </w:tr>
      <w:tr w:rsidR="4CA5D784" w:rsidTr="4B0DC62E" w14:paraId="715F701F">
        <w:trPr>
          <w:trHeight w:val="300"/>
        </w:trPr>
        <w:tc>
          <w:tcPr>
            <w:tcW w:w="2070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2EC79154" w14:textId="6B0CECEC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Nazwa</w:t>
            </w:r>
          </w:p>
        </w:tc>
        <w:tc>
          <w:tcPr>
            <w:tcW w:w="6906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38289A1" w:rsidP="4CA5D784" w:rsidRDefault="738289A1" w14:paraId="30837A18" w14:textId="381755B9">
            <w:pPr>
              <w:pStyle w:val="Normalny"/>
            </w:pPr>
            <w:r w:rsidRPr="4CA5D784" w:rsidR="738289A1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Integracja z systemem centralnym (backend)</w:t>
            </w:r>
          </w:p>
        </w:tc>
      </w:tr>
      <w:tr w:rsidR="4CA5D784" w:rsidTr="4B0DC62E" w14:paraId="08DD0673">
        <w:trPr>
          <w:trHeight w:val="300"/>
        </w:trPr>
        <w:tc>
          <w:tcPr>
            <w:tcW w:w="2070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71CC6689" w14:textId="3EADEC73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Opis</w:t>
            </w:r>
          </w:p>
        </w:tc>
        <w:tc>
          <w:tcPr>
            <w:tcW w:w="6906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8306FDA" w:rsidP="4CA5D784" w:rsidRDefault="78306FDA" w14:paraId="36735D02" w14:textId="5DEFC7B3">
            <w:pPr>
              <w:pStyle w:val="Normalny"/>
              <w:ind w:firstLine="0"/>
            </w:pPr>
            <w:r w:rsidRPr="4CA5D784" w:rsidR="78306FDA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Dane o </w:t>
            </w:r>
            <w:r w:rsidRPr="4CA5D784" w:rsidR="78306FDA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wykryciach</w:t>
            </w:r>
            <w:r w:rsidRPr="4CA5D784" w:rsidR="78306FDA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powinny być przesyłane do centralnego systemu za pomocą REST API (format JSON). API powinno być wersjonowane i zgodne z przyjętymi standardami (np. OpenAPI).</w:t>
            </w:r>
          </w:p>
        </w:tc>
      </w:tr>
      <w:tr w:rsidR="4CA5D784" w:rsidTr="4B0DC62E" w14:paraId="75ED8B0D">
        <w:trPr>
          <w:trHeight w:val="300"/>
        </w:trPr>
        <w:tc>
          <w:tcPr>
            <w:tcW w:w="2070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0970FBAA" w14:textId="33809F6E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Kryteria akceptacji</w:t>
            </w:r>
          </w:p>
        </w:tc>
        <w:tc>
          <w:tcPr>
            <w:tcW w:w="6906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RDefault="4CA5D784" w14:paraId="16F63430" w14:textId="6C3C69D8">
            <w:r w:rsidRPr="4CA5D784" w:rsidR="4CA5D78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Warunki Satysfakcji (Szczegóły dodane na potrzeby  testów akceptacyjnych)</w:t>
            </w:r>
          </w:p>
        </w:tc>
      </w:tr>
      <w:tr w:rsidR="4CA5D784" w:rsidTr="4B0DC62E" w14:paraId="38D7E993">
        <w:trPr>
          <w:trHeight w:val="300"/>
        </w:trPr>
        <w:tc>
          <w:tcPr>
            <w:tcW w:w="2070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641D197A" w14:textId="5F50319C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Dane wejściowe</w:t>
            </w:r>
          </w:p>
        </w:tc>
        <w:tc>
          <w:tcPr>
            <w:tcW w:w="6906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RDefault="4CA5D784" w14:paraId="08496111" w14:textId="35BFD8FE">
            <w:r w:rsidRPr="4CA5D784" w:rsidR="4CA5D78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{uzupełniane w trakcie sprintu – dane wejściowe, związane z wymaganiem}</w:t>
            </w:r>
          </w:p>
        </w:tc>
      </w:tr>
      <w:tr w:rsidR="4CA5D784" w:rsidTr="4B0DC62E" w14:paraId="181DEE9E">
        <w:trPr>
          <w:trHeight w:val="300"/>
        </w:trPr>
        <w:tc>
          <w:tcPr>
            <w:tcW w:w="2070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2DAFB1A3" w14:textId="1AD3D5BB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Warunki początkowe</w:t>
            </w:r>
          </w:p>
        </w:tc>
        <w:tc>
          <w:tcPr>
            <w:tcW w:w="6906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RDefault="4CA5D784" w14:paraId="24403BFD" w14:textId="3FFAD3D3">
            <w:r w:rsidRPr="4CA5D784" w:rsidR="4CA5D78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{ uzupełniane w trakcie sprintu – warunki, które muszą być prawdziwe przed wywołaniem operacji}</w:t>
            </w:r>
          </w:p>
        </w:tc>
      </w:tr>
      <w:tr w:rsidR="4CA5D784" w:rsidTr="4B0DC62E" w14:paraId="099CCC60">
        <w:trPr>
          <w:trHeight w:val="300"/>
        </w:trPr>
        <w:tc>
          <w:tcPr>
            <w:tcW w:w="2070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7BFF1B48" w14:textId="55E3DFC2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Warunki końcowe</w:t>
            </w:r>
          </w:p>
        </w:tc>
        <w:tc>
          <w:tcPr>
            <w:tcW w:w="6906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RDefault="4CA5D784" w14:paraId="45B5E0CF" w14:textId="09CD45BD">
            <w:r w:rsidRPr="4CA5D784" w:rsidR="4CA5D78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{ uzupełniane w trakcie sprintu – warunki, które muszą być prawdziwe po wywołaniu operacji}</w:t>
            </w:r>
          </w:p>
        </w:tc>
      </w:tr>
      <w:tr w:rsidR="4CA5D784" w:rsidTr="4B0DC62E" w14:paraId="17A64D57">
        <w:trPr>
          <w:trHeight w:val="300"/>
        </w:trPr>
        <w:tc>
          <w:tcPr>
            <w:tcW w:w="2070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692B637A" w14:textId="3725D822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Sytuacje wyjątkowe</w:t>
            </w:r>
          </w:p>
        </w:tc>
        <w:tc>
          <w:tcPr>
            <w:tcW w:w="6906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RDefault="4CA5D784" w14:paraId="07679C4A" w14:textId="1CBFBE2B">
            <w:r w:rsidRPr="4CA5D784" w:rsidR="4CA5D78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{ uzupełniane w trakcie sprintu – niepożądane sytuacje i sposoby ich obsługi}</w:t>
            </w:r>
          </w:p>
        </w:tc>
      </w:tr>
      <w:tr w:rsidR="4CA5D784" w:rsidTr="4B0DC62E" w14:paraId="23BC99BA">
        <w:trPr>
          <w:trHeight w:val="300"/>
        </w:trPr>
        <w:tc>
          <w:tcPr>
            <w:tcW w:w="2070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39C9C783" w14:textId="062E69AD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Szczegóły implementacji</w:t>
            </w:r>
          </w:p>
        </w:tc>
        <w:tc>
          <w:tcPr>
            <w:tcW w:w="6906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RDefault="4CA5D784" w14:paraId="1424039A" w14:textId="58FE6DA9">
            <w:r w:rsidRPr="4CA5D784" w:rsidR="4CA5D78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{ uzupełniane w trakcie sprintu – opis sposobu realizacji}</w:t>
            </w:r>
          </w:p>
        </w:tc>
      </w:tr>
      <w:tr w:rsidR="4CA5D784" w:rsidTr="4B0DC62E" w14:paraId="2C51C1B2">
        <w:trPr>
          <w:trHeight w:val="300"/>
        </w:trPr>
        <w:tc>
          <w:tcPr>
            <w:tcW w:w="2070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0E79901E" w14:textId="0D24F251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Udziałowiec</w:t>
            </w:r>
          </w:p>
        </w:tc>
        <w:tc>
          <w:tcPr>
            <w:tcW w:w="6906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766C9AE2" w:rsidP="4B0DC62E" w:rsidRDefault="766C9AE2" w14:paraId="7D364B80" w14:textId="13A62A43">
            <w:pPr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4B0DC62E" w:rsidR="72BFB2A8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UOB 02</w:t>
            </w:r>
          </w:p>
        </w:tc>
      </w:tr>
      <w:tr w:rsidR="4CA5D784" w:rsidTr="4B0DC62E" w14:paraId="7801576F">
        <w:trPr>
          <w:trHeight w:val="300"/>
        </w:trPr>
        <w:tc>
          <w:tcPr>
            <w:tcW w:w="2070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6157BB1A" w14:textId="0FCAE36A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Wymagania powiązane</w:t>
            </w:r>
          </w:p>
        </w:tc>
        <w:tc>
          <w:tcPr>
            <w:tcW w:w="6906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P="4B0DC62E" w:rsidRDefault="4CA5D784" w14:paraId="2E2C1B0F" w14:textId="30E92D7A">
            <w:pPr>
              <w:pStyle w:val="Normalny"/>
            </w:pPr>
            <w:r w:rsidRPr="4B0DC62E" w:rsidR="60A61651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WF04, WO1, WO3, WO4, NF01, NF03, ŚD02</w:t>
            </w:r>
          </w:p>
        </w:tc>
      </w:tr>
    </w:tbl>
    <w:p w:rsidR="4CA5D784" w:rsidP="4CA5D784" w:rsidRDefault="4CA5D784" w14:paraId="5D7B2168" w14:textId="38510C65">
      <w:pPr>
        <w:pStyle w:val="Nagwek2"/>
        <w:numPr>
          <w:ilvl w:val="0"/>
          <w:numId w:val="0"/>
        </w:numPr>
        <w:spacing w:before="0" w:line="276" w:lineRule="auto"/>
        <w:ind w:left="578" w:hanging="578"/>
        <w:rPr>
          <w:sz w:val="24"/>
          <w:szCs w:val="24"/>
        </w:rPr>
      </w:pPr>
    </w:p>
    <w:p w:rsidR="4CA5D784" w:rsidP="4CA5D784" w:rsidRDefault="4CA5D784" w14:paraId="1B10FDFB" w14:textId="2D01B5D2">
      <w:pPr>
        <w:pStyle w:val="Nagwek2"/>
        <w:numPr>
          <w:ilvl w:val="0"/>
          <w:numId w:val="0"/>
        </w:numPr>
        <w:spacing w:before="0" w:line="276" w:lineRule="auto"/>
        <w:ind w:left="578" w:hanging="578"/>
        <w:rPr>
          <w:sz w:val="24"/>
          <w:szCs w:val="24"/>
        </w:rPr>
      </w:pPr>
    </w:p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1961"/>
        <w:gridCol w:w="1945"/>
        <w:gridCol w:w="1403"/>
        <w:gridCol w:w="3667"/>
      </w:tblGrid>
      <w:tr w:rsidR="4CA5D784" w:rsidTr="4B0DC62E" w14:paraId="3A79B6AE">
        <w:trPr>
          <w:trHeight w:val="300"/>
        </w:trPr>
        <w:tc>
          <w:tcPr>
            <w:tcW w:w="8976" w:type="dxa"/>
            <w:gridSpan w:val="4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1B54E2B1" w14:textId="3FE03AA7">
            <w:r w:rsidRPr="4CA5D784" w:rsidR="4CA5D78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KARTA WYMAGANIA</w:t>
            </w:r>
          </w:p>
        </w:tc>
      </w:tr>
      <w:tr w:rsidR="4CA5D784" w:rsidTr="4B0DC62E" w14:paraId="05783460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16B8CF53" w14:textId="29183262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Identyfikator:</w:t>
            </w:r>
          </w:p>
        </w:tc>
        <w:tc>
          <w:tcPr>
            <w:tcW w:w="1945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P="4CA5D784" w:rsidRDefault="4CA5D784" w14:paraId="69177C4F" w14:textId="344552A9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4CA5D784" w:rsidR="4CA5D78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IO</w:t>
            </w:r>
            <w:r w:rsidRPr="4CA5D784" w:rsidR="6B47728E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3</w:t>
            </w:r>
          </w:p>
        </w:tc>
        <w:tc>
          <w:tcPr>
            <w:tcW w:w="1403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6E7B57B0" w14:textId="1D621428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Priorytet:</w:t>
            </w:r>
          </w:p>
        </w:tc>
        <w:tc>
          <w:tcPr>
            <w:tcW w:w="3667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6883C30E" w:rsidP="4CA5D784" w:rsidRDefault="6883C30E" w14:paraId="24E9D724" w14:textId="547C8176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4CA5D784" w:rsidR="6883C30E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M</w:t>
            </w:r>
          </w:p>
        </w:tc>
      </w:tr>
      <w:tr w:rsidR="4CA5D784" w:rsidTr="4B0DC62E" w14:paraId="3C94A59D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0EE96F14" w14:textId="6B0CECEC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Nazwa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2F003B2F" w:rsidP="4CA5D784" w:rsidRDefault="2F003B2F" w14:paraId="56288D29" w14:textId="51EAA9A1">
            <w:pPr>
              <w:pStyle w:val="Normalny"/>
            </w:pPr>
            <w:r w:rsidRPr="4CA5D784" w:rsidR="2F003B2F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Integracja z systemami GIS i mapowymi</w:t>
            </w:r>
          </w:p>
        </w:tc>
      </w:tr>
      <w:tr w:rsidR="4CA5D784" w:rsidTr="4B0DC62E" w14:paraId="6BC2C449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3B5F4097" w14:textId="3EADEC73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Opis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1221DEFF" w:rsidP="4CA5D784" w:rsidRDefault="1221DEFF" w14:paraId="3544968D" w14:textId="628BC0DF">
            <w:pPr>
              <w:pStyle w:val="Normalny"/>
              <w:ind w:firstLine="0"/>
            </w:pPr>
            <w:r w:rsidRPr="4CA5D784" w:rsidR="1221DEFF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System powinien umożliwiać integrację z zewnętrznymi systemami GIS (np. poprzez standardy WMS/WFS). Dane lokalizacyjne powinny być zgodne ze standardami geograficznymi (np. WGS84). Możliwość wykorzystania zewnętrznych usług mapowych (np. do wizualizacji danych).</w:t>
            </w:r>
          </w:p>
        </w:tc>
      </w:tr>
      <w:tr w:rsidR="4CA5D784" w:rsidTr="4B0DC62E" w14:paraId="3ADE0F1B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2F4B70CF" w14:textId="33809F6E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Kryteria akceptacji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RDefault="4CA5D784" w14:paraId="617996DC" w14:textId="6C3C69D8">
            <w:r w:rsidRPr="4CA5D784" w:rsidR="4CA5D78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Warunki Satysfakcji (Szczegóły dodane na potrzeby  testów akceptacyjnych)</w:t>
            </w:r>
          </w:p>
        </w:tc>
      </w:tr>
      <w:tr w:rsidR="4CA5D784" w:rsidTr="4B0DC62E" w14:paraId="520A16F7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32A5085F" w14:textId="5F50319C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Dane wejściowe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RDefault="4CA5D784" w14:paraId="1611590F" w14:textId="35BFD8FE">
            <w:r w:rsidRPr="4CA5D784" w:rsidR="4CA5D78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{uzupełniane w trakcie sprintu – dane wejściowe, związane z wymaganiem}</w:t>
            </w:r>
          </w:p>
        </w:tc>
      </w:tr>
      <w:tr w:rsidR="4CA5D784" w:rsidTr="4B0DC62E" w14:paraId="67241C44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58CEDEFD" w14:textId="1AD3D5BB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Warunki początkowe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RDefault="4CA5D784" w14:paraId="5420E7D2" w14:textId="3FFAD3D3">
            <w:r w:rsidRPr="4CA5D784" w:rsidR="4CA5D78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{ uzupełniane w trakcie sprintu – warunki, które muszą być prawdziwe przed wywołaniem operacji}</w:t>
            </w:r>
          </w:p>
        </w:tc>
      </w:tr>
      <w:tr w:rsidR="4CA5D784" w:rsidTr="4B0DC62E" w14:paraId="6A61A070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060BAFA5" w14:textId="55E3DFC2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Warunki końcowe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RDefault="4CA5D784" w14:paraId="21211E4F" w14:textId="09CD45BD">
            <w:r w:rsidRPr="4CA5D784" w:rsidR="4CA5D78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{ uzupełniane w trakcie sprintu – warunki, które muszą być prawdziwe po wywołaniu operacji}</w:t>
            </w:r>
          </w:p>
        </w:tc>
      </w:tr>
      <w:tr w:rsidR="4CA5D784" w:rsidTr="4B0DC62E" w14:paraId="4FF114B3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33950401" w14:textId="3725D822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Sytuacje wyjątkowe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RDefault="4CA5D784" w14:paraId="25C0E0B5" w14:textId="1CBFBE2B">
            <w:r w:rsidRPr="4CA5D784" w:rsidR="4CA5D78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{ uzupełniane w trakcie sprintu – niepożądane sytuacje i sposoby ich obsługi}</w:t>
            </w:r>
          </w:p>
        </w:tc>
      </w:tr>
      <w:tr w:rsidR="4CA5D784" w:rsidTr="4B0DC62E" w14:paraId="2C2E73E5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11655BB2" w14:textId="062E69AD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Szczegóły implementacji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RDefault="4CA5D784" w14:paraId="22F24585" w14:textId="58FE6DA9">
            <w:r w:rsidRPr="4CA5D784" w:rsidR="4CA5D78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{ uzupełniane w trakcie sprintu – opis sposobu realizacji}</w:t>
            </w:r>
          </w:p>
        </w:tc>
      </w:tr>
      <w:tr w:rsidR="4CA5D784" w:rsidTr="4B0DC62E" w14:paraId="5B5015B1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68F69460" w14:textId="0D24F251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Udziałowiec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B9DD17E" w:rsidP="4B0DC62E" w:rsidRDefault="4B9DD17E" w14:paraId="59F79CFF" w14:textId="71E9FADF">
            <w:pPr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4B0DC62E" w:rsidR="0F7554F1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UOB 02</w:t>
            </w:r>
          </w:p>
        </w:tc>
      </w:tr>
      <w:tr w:rsidR="4CA5D784" w:rsidTr="4B0DC62E" w14:paraId="7B1749F4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3BD0EF66" w14:textId="0FCAE36A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Wymagania powiązane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P="4B0DC62E" w:rsidRDefault="4CA5D784" w14:paraId="5AC570DE" w14:textId="2D782D23">
            <w:pPr>
              <w:pStyle w:val="Normalny"/>
            </w:pPr>
            <w:r w:rsidRPr="4B0DC62E" w:rsidR="1B54CD52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WF03, WF02, WO2, NF05</w:t>
            </w:r>
          </w:p>
        </w:tc>
      </w:tr>
    </w:tbl>
    <w:p w:rsidR="4CA5D784" w:rsidP="4CA5D784" w:rsidRDefault="4CA5D784" w14:paraId="3D80AC81" w14:textId="31C9B0A2">
      <w:pPr>
        <w:pStyle w:val="Nagwek2"/>
        <w:numPr>
          <w:ilvl w:val="0"/>
          <w:numId w:val="0"/>
        </w:numPr>
        <w:spacing w:before="0" w:line="276" w:lineRule="auto"/>
        <w:ind w:left="578" w:hanging="578"/>
        <w:rPr>
          <w:sz w:val="24"/>
          <w:szCs w:val="24"/>
        </w:rPr>
      </w:pPr>
    </w:p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1961"/>
        <w:gridCol w:w="1945"/>
        <w:gridCol w:w="1403"/>
        <w:gridCol w:w="3667"/>
      </w:tblGrid>
      <w:tr w:rsidR="4CA5D784" w:rsidTr="4B0DC62E" w14:paraId="3393DA14">
        <w:trPr>
          <w:trHeight w:val="300"/>
        </w:trPr>
        <w:tc>
          <w:tcPr>
            <w:tcW w:w="8976" w:type="dxa"/>
            <w:gridSpan w:val="4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73335CD3" w14:textId="3FE03AA7">
            <w:r w:rsidRPr="4CA5D784" w:rsidR="4CA5D78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KARTA WYMAGANIA</w:t>
            </w:r>
          </w:p>
        </w:tc>
      </w:tr>
      <w:tr w:rsidR="4CA5D784" w:rsidTr="4B0DC62E" w14:paraId="1A893042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3A0F8B90" w14:textId="29183262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Identyfikator:</w:t>
            </w:r>
          </w:p>
        </w:tc>
        <w:tc>
          <w:tcPr>
            <w:tcW w:w="1945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P="4CA5D784" w:rsidRDefault="4CA5D784" w14:paraId="1F44CDB1" w14:textId="0B93EF73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4CA5D784" w:rsidR="4CA5D78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IO</w:t>
            </w:r>
            <w:r w:rsidRPr="4CA5D784" w:rsidR="5D706FA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4</w:t>
            </w:r>
          </w:p>
        </w:tc>
        <w:tc>
          <w:tcPr>
            <w:tcW w:w="1403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7487B5E6" w14:textId="1D621428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Priorytet:</w:t>
            </w:r>
          </w:p>
        </w:tc>
        <w:tc>
          <w:tcPr>
            <w:tcW w:w="3667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P="4CA5D784" w:rsidRDefault="4CA5D784" w14:paraId="70045722" w14:textId="6D5CA025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4CA5D784" w:rsidR="4CA5D78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S</w:t>
            </w:r>
          </w:p>
        </w:tc>
      </w:tr>
      <w:tr w:rsidR="4CA5D784" w:rsidTr="4B0DC62E" w14:paraId="10508C7F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0F24E25B" w14:textId="6B0CECEC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Nazwa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11C51450" w:rsidP="4CA5D784" w:rsidRDefault="11C51450" w14:paraId="7A24DE98" w14:textId="646F200D">
            <w:pPr>
              <w:pStyle w:val="Normalny"/>
            </w:pPr>
            <w:r w:rsidRPr="4CA5D784" w:rsidR="11C51450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Integracja z systemami zarządzania infrastrukturą</w:t>
            </w:r>
          </w:p>
        </w:tc>
      </w:tr>
      <w:tr w:rsidR="4CA5D784" w:rsidTr="4B0DC62E" w14:paraId="0ED27125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2F78EC0E" w14:textId="3EADEC73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Opis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04E2E960" w:rsidP="4CA5D784" w:rsidRDefault="04E2E960" w14:paraId="247EC37E" w14:textId="3A7124E2">
            <w:pPr>
              <w:pStyle w:val="Normalny"/>
              <w:ind w:firstLine="0"/>
            </w:pPr>
            <w:r w:rsidRPr="4CA5D784" w:rsidR="04E2E960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System powinien umożliwiać eksport danych do istniejących systemów zarządzania drogami (np. w formacie CSV, JSON lub XML). Możliwość integracji z systemami klasy ERP lub CMMS w celu planowania napraw. Wymiana danych powinna odbywać się poprzez API lub pliki wsadowe.</w:t>
            </w:r>
          </w:p>
        </w:tc>
      </w:tr>
      <w:tr w:rsidR="4CA5D784" w:rsidTr="4B0DC62E" w14:paraId="5F10D8E1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0FFEA729" w14:textId="33809F6E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Kryteria akceptacji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RDefault="4CA5D784" w14:paraId="2CB72153" w14:textId="6C3C69D8">
            <w:r w:rsidRPr="4CA5D784" w:rsidR="4CA5D78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Warunki Satysfakcji (Szczegóły dodane na potrzeby  testów akceptacyjnych)</w:t>
            </w:r>
          </w:p>
        </w:tc>
      </w:tr>
      <w:tr w:rsidR="4CA5D784" w:rsidTr="4B0DC62E" w14:paraId="35947E10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1AD00A5F" w14:textId="5F50319C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Dane wejściowe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RDefault="4CA5D784" w14:paraId="1F40A12D" w14:textId="35BFD8FE">
            <w:r w:rsidRPr="4CA5D784" w:rsidR="4CA5D78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{uzupełniane w trakcie sprintu – dane wejściowe, związane z wymaganiem}</w:t>
            </w:r>
          </w:p>
        </w:tc>
      </w:tr>
      <w:tr w:rsidR="4CA5D784" w:rsidTr="4B0DC62E" w14:paraId="4E6CB2BE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231817E3" w14:textId="1AD3D5BB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Warunki początkowe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RDefault="4CA5D784" w14:paraId="577B3885" w14:textId="3FFAD3D3">
            <w:r w:rsidRPr="4CA5D784" w:rsidR="4CA5D78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{ uzupełniane w trakcie sprintu – warunki, które muszą być prawdziwe przed wywołaniem operacji}</w:t>
            </w:r>
          </w:p>
        </w:tc>
      </w:tr>
      <w:tr w:rsidR="4CA5D784" w:rsidTr="4B0DC62E" w14:paraId="50B23716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3C0E38AF" w14:textId="55E3DFC2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Warunki końcowe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RDefault="4CA5D784" w14:paraId="12C2B2A5" w14:textId="09CD45BD">
            <w:r w:rsidRPr="4CA5D784" w:rsidR="4CA5D78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{ uzupełniane w trakcie sprintu – warunki, które muszą być prawdziwe po wywołaniu operacji}</w:t>
            </w:r>
          </w:p>
        </w:tc>
      </w:tr>
      <w:tr w:rsidR="4CA5D784" w:rsidTr="4B0DC62E" w14:paraId="5798289A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21DBEBA9" w14:textId="3725D822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Sytuacje wyjątkowe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RDefault="4CA5D784" w14:paraId="75FF16DC" w14:textId="1CBFBE2B">
            <w:r w:rsidRPr="4CA5D784" w:rsidR="4CA5D78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{ uzupełniane w trakcie sprintu – niepożądane sytuacje i sposoby ich obsługi}</w:t>
            </w:r>
          </w:p>
        </w:tc>
      </w:tr>
      <w:tr w:rsidR="4CA5D784" w:rsidTr="4B0DC62E" w14:paraId="487DCF4F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279A1F89" w14:textId="062E69AD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Szczegóły implementacji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RDefault="4CA5D784" w14:paraId="3AB4E4A4" w14:textId="58FE6DA9">
            <w:r w:rsidRPr="4CA5D784" w:rsidR="4CA5D78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{ uzupełniane w trakcie sprintu – opis sposobu realizacji}</w:t>
            </w:r>
          </w:p>
        </w:tc>
      </w:tr>
      <w:tr w:rsidR="4CA5D784" w:rsidTr="4B0DC62E" w14:paraId="48DD53DF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73B75835" w14:textId="0D24F251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Udziałowiec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P="4B0DC62E" w:rsidRDefault="4CA5D784" w14:paraId="69685C74" w14:textId="403565B6">
            <w:pPr>
              <w:suppressLineNumbers w:val="0"/>
              <w:spacing w:before="0" w:beforeAutospacing="off" w:after="0" w:afterAutospacing="off" w:line="276" w:lineRule="auto"/>
              <w:ind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4B0DC62E" w:rsidR="30163002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UOB 01</w:t>
            </w:r>
          </w:p>
        </w:tc>
      </w:tr>
      <w:tr w:rsidR="4CA5D784" w:rsidTr="4B0DC62E" w14:paraId="39AE4FE9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7A75F625" w14:textId="0FCAE36A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Wymagania powiązane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P="4B0DC62E" w:rsidRDefault="4CA5D784" w14:paraId="3556A53A" w14:textId="0320754C">
            <w:pPr>
              <w:pStyle w:val="Normalny"/>
            </w:pPr>
            <w:r w:rsidRPr="4B0DC62E" w:rsidR="33932B59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WF05, WF06, WO3, IO2</w:t>
            </w:r>
          </w:p>
        </w:tc>
      </w:tr>
    </w:tbl>
    <w:p w:rsidRPr="00437B3D" w:rsidR="00437B3D" w:rsidP="585B54EF" w:rsidRDefault="1D33E94B" w14:paraId="262349FE" w14:textId="78A1EC13">
      <w:pPr>
        <w:pStyle w:val="Nagwek2"/>
        <w:numPr>
          <w:ilvl w:val="0"/>
          <w:numId w:val="0"/>
        </w:numPr>
        <w:spacing w:before="0" w:line="276" w:lineRule="auto"/>
        <w:ind w:left="578" w:hanging="578"/>
        <w:rPr>
          <w:sz w:val="24"/>
          <w:szCs w:val="24"/>
        </w:rPr>
      </w:pPr>
      <w:r w:rsidRPr="2996C779" w:rsidR="1D33E94B">
        <w:rPr>
          <w:sz w:val="24"/>
          <w:szCs w:val="24"/>
        </w:rPr>
        <w:t>3.3</w:t>
      </w:r>
      <w:r>
        <w:tab/>
      </w:r>
      <w:r w:rsidRPr="2996C779" w:rsidR="702381FE">
        <w:rPr>
          <w:sz w:val="24"/>
          <w:szCs w:val="24"/>
        </w:rPr>
        <w:t>Wymagania pozafunkcjonalne</w:t>
      </w:r>
    </w:p>
    <w:p w:rsidRPr="00437B3D" w:rsidR="00437B3D" w:rsidP="585B54EF" w:rsidRDefault="702381FE" w14:paraId="341A7443" w14:textId="3C59E279">
      <w:r w:rsidRPr="585B54EF">
        <w:rPr>
          <w:szCs w:val="24"/>
        </w:rPr>
        <w:t xml:space="preserve"> </w:t>
      </w:r>
    </w:p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1961"/>
        <w:gridCol w:w="1957"/>
        <w:gridCol w:w="1402"/>
        <w:gridCol w:w="3656"/>
      </w:tblGrid>
      <w:tr w:rsidR="585B54EF" w:rsidTr="3FA5363B" w14:paraId="71C8A24A" w14:textId="77777777">
        <w:trPr>
          <w:trHeight w:val="300"/>
        </w:trPr>
        <w:tc>
          <w:tcPr>
            <w:tcW w:w="915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6D8F2DA2" w14:textId="324C9710">
            <w:r w:rsidRPr="585B54EF"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</w:rPr>
              <w:t>KARTA WYMAGANIA</w:t>
            </w:r>
          </w:p>
        </w:tc>
      </w:tr>
      <w:tr w:rsidR="585B54EF" w:rsidTr="3FA5363B" w14:paraId="7B40DBAF" w14:textId="77777777">
        <w:trPr>
          <w:trHeight w:val="300"/>
        </w:trPr>
        <w:tc>
          <w:tcPr>
            <w:tcW w:w="19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349DADBD" w14:textId="721C4623">
            <w:r w:rsidRPr="585B54EF">
              <w:rPr>
                <w:color w:val="000000" w:themeColor="text1"/>
                <w:sz w:val="20"/>
              </w:rPr>
              <w:t>Identyfikator:</w:t>
            </w:r>
          </w:p>
        </w:tc>
        <w:tc>
          <w:tcPr>
            <w:tcW w:w="19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4CA5D784" w:rsidRDefault="585B54EF" w14:paraId="541C22C8" w14:textId="12018188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4CA5D784" w:rsidR="195F56FC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NF01</w:t>
            </w:r>
          </w:p>
        </w:tc>
        <w:tc>
          <w:tcPr>
            <w:tcW w:w="14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6E6A96E3" w14:textId="0D358AFE">
            <w:r w:rsidRPr="585B54EF">
              <w:rPr>
                <w:color w:val="000000" w:themeColor="text1"/>
                <w:sz w:val="20"/>
              </w:rPr>
              <w:t>Priorytet:</w:t>
            </w:r>
          </w:p>
        </w:tc>
        <w:tc>
          <w:tcPr>
            <w:tcW w:w="37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4CA5D784" w:rsidRDefault="585B54EF" w14:paraId="38FB173B" w14:textId="24419155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4CA5D784" w:rsidR="11794C66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S</w:t>
            </w:r>
          </w:p>
        </w:tc>
      </w:tr>
      <w:tr w:rsidR="585B54EF" w:rsidTr="3FA5363B" w14:paraId="7B91439C" w14:textId="77777777">
        <w:trPr>
          <w:trHeight w:val="300"/>
        </w:trPr>
        <w:tc>
          <w:tcPr>
            <w:tcW w:w="19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349F838D" w14:textId="1064C4F1">
            <w:r w:rsidRPr="585B54EF">
              <w:rPr>
                <w:color w:val="000000" w:themeColor="text1"/>
                <w:sz w:val="20"/>
              </w:rPr>
              <w:t>Nazwa</w:t>
            </w:r>
          </w:p>
        </w:tc>
        <w:tc>
          <w:tcPr>
            <w:tcW w:w="717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3FA5363B" w:rsidRDefault="585B54EF" w14:paraId="20527B83" w14:textId="2A6F1814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3FA5363B" w:rsidR="15A902DF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Ilość aktywnych pojazdów</w:t>
            </w:r>
          </w:p>
        </w:tc>
      </w:tr>
      <w:tr w:rsidR="585B54EF" w:rsidTr="3FA5363B" w14:paraId="7CED066A" w14:textId="77777777">
        <w:trPr>
          <w:trHeight w:val="300"/>
        </w:trPr>
        <w:tc>
          <w:tcPr>
            <w:tcW w:w="19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760CDA75" w14:textId="1999EB46">
            <w:r w:rsidRPr="585B54EF">
              <w:rPr>
                <w:color w:val="000000" w:themeColor="text1"/>
                <w:sz w:val="20"/>
              </w:rPr>
              <w:t>Opis</w:t>
            </w:r>
          </w:p>
        </w:tc>
        <w:tc>
          <w:tcPr>
            <w:tcW w:w="717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4CA5D784" w:rsidRDefault="585B54EF" w14:paraId="4BE41710" w14:textId="7E0951C8">
            <w:pPr>
              <w:pStyle w:val="Normalny"/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</w:pPr>
            <w:r w:rsidRPr="4CA5D784" w:rsidR="140D3B7E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Określenie wydajności systemu na podstawie ilości aktywnych pojazdów.</w:t>
            </w:r>
          </w:p>
        </w:tc>
      </w:tr>
      <w:tr w:rsidR="585B54EF" w:rsidTr="3FA5363B" w14:paraId="48609472" w14:textId="77777777">
        <w:trPr>
          <w:trHeight w:val="300"/>
        </w:trPr>
        <w:tc>
          <w:tcPr>
            <w:tcW w:w="19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2964F1CD" w14:textId="12670274">
            <w:r w:rsidRPr="585B54EF">
              <w:rPr>
                <w:color w:val="000000" w:themeColor="text1"/>
                <w:sz w:val="20"/>
              </w:rPr>
              <w:t>Kryteria akceptacji</w:t>
            </w:r>
          </w:p>
        </w:tc>
        <w:tc>
          <w:tcPr>
            <w:tcW w:w="717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4CA5D784" w:rsidRDefault="585B54EF" w14:paraId="0F3597BC" w14:textId="5A888DE3">
            <w:pPr>
              <w:pStyle w:val="Normalny"/>
            </w:pPr>
            <w:r w:rsidRPr="4CA5D784" w:rsidR="15707849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System powinien obsługiwać jednocześnie co najmniej</w:t>
            </w:r>
            <w:r w:rsidRPr="4CA5D784" w:rsidR="15707849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l-PL"/>
              </w:rPr>
              <w:t xml:space="preserve"> </w:t>
            </w:r>
            <w:r w:rsidRPr="4CA5D784" w:rsidR="15707849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l-PL"/>
              </w:rPr>
              <w:t>1000 aktywnych pojazdów</w:t>
            </w:r>
            <w:r w:rsidRPr="4CA5D784" w:rsidR="15707849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bez spadku wydajności.</w:t>
            </w:r>
          </w:p>
        </w:tc>
      </w:tr>
      <w:tr w:rsidR="585B54EF" w:rsidTr="3FA5363B" w14:paraId="3AA634E2" w14:textId="77777777">
        <w:trPr>
          <w:trHeight w:val="300"/>
        </w:trPr>
        <w:tc>
          <w:tcPr>
            <w:tcW w:w="19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67291B1B" w14:textId="6927941C">
            <w:r w:rsidRPr="585B54EF">
              <w:rPr>
                <w:color w:val="000000" w:themeColor="text1"/>
                <w:sz w:val="20"/>
              </w:rPr>
              <w:t>Udziałowiec</w:t>
            </w:r>
          </w:p>
        </w:tc>
        <w:tc>
          <w:tcPr>
            <w:tcW w:w="717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4B0DC62E" w:rsidRDefault="585B54EF" w14:paraId="31775B50" w14:textId="262AE649">
            <w:pPr>
              <w:suppressLineNumbers w:val="0"/>
              <w:spacing w:before="0" w:beforeAutospacing="off" w:after="0" w:afterAutospacing="off" w:line="276" w:lineRule="auto"/>
              <w:ind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4B0DC62E" w:rsidR="26967C82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UOB 01</w:t>
            </w:r>
          </w:p>
        </w:tc>
      </w:tr>
      <w:tr w:rsidR="585B54EF" w:rsidTr="3FA5363B" w14:paraId="7B56A7D1" w14:textId="77777777">
        <w:trPr>
          <w:trHeight w:val="300"/>
        </w:trPr>
        <w:tc>
          <w:tcPr>
            <w:tcW w:w="19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2BD656BD" w14:textId="6CD63673">
            <w:r w:rsidRPr="585B54EF">
              <w:rPr>
                <w:color w:val="000000" w:themeColor="text1"/>
                <w:sz w:val="20"/>
              </w:rPr>
              <w:t>Wymagania powiązane</w:t>
            </w:r>
          </w:p>
        </w:tc>
        <w:tc>
          <w:tcPr>
            <w:tcW w:w="717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4B0DC62E" w:rsidRDefault="585B54EF" w14:paraId="0AC3B4F0" w14:textId="4CE8A250">
            <w:pPr>
              <w:pStyle w:val="Normalny"/>
            </w:pPr>
            <w:r w:rsidRPr="4B0DC62E" w:rsidR="6E0F8627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WO3, WF04, IO2, ŚD02</w:t>
            </w:r>
          </w:p>
        </w:tc>
      </w:tr>
    </w:tbl>
    <w:p w:rsidR="4CA5D784" w:rsidP="4CA5D784" w:rsidRDefault="4CA5D784" w14:paraId="2ECF9F87" w14:textId="35171792">
      <w:pPr>
        <w:pStyle w:val="Nagwek2"/>
        <w:numPr>
          <w:ilvl w:val="0"/>
          <w:numId w:val="0"/>
        </w:numPr>
        <w:spacing w:before="0" w:line="276" w:lineRule="auto"/>
        <w:ind w:left="578"/>
        <w:rPr>
          <w:sz w:val="24"/>
          <w:szCs w:val="24"/>
        </w:rPr>
      </w:pPr>
    </w:p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1961"/>
        <w:gridCol w:w="1957"/>
        <w:gridCol w:w="1402"/>
        <w:gridCol w:w="3656"/>
      </w:tblGrid>
      <w:tr w:rsidR="4CA5D784" w:rsidTr="3FA5363B" w14:paraId="61655F27">
        <w:trPr>
          <w:trHeight w:val="300"/>
        </w:trPr>
        <w:tc>
          <w:tcPr>
            <w:tcW w:w="8976" w:type="dxa"/>
            <w:gridSpan w:val="4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3F271356" w14:textId="324C9710">
            <w:r w:rsidRPr="4CA5D784" w:rsidR="4CA5D78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KARTA WYMAGANIA</w:t>
            </w:r>
          </w:p>
        </w:tc>
      </w:tr>
      <w:tr w:rsidR="4CA5D784" w:rsidTr="3FA5363B" w14:paraId="2635718B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4EEA587A" w14:textId="721C4623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Identyfikator:</w:t>
            </w:r>
          </w:p>
        </w:tc>
        <w:tc>
          <w:tcPr>
            <w:tcW w:w="1957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P="4CA5D784" w:rsidRDefault="4CA5D784" w14:paraId="01FD3943" w14:textId="76392B55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4CA5D784" w:rsidR="4CA5D78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NF0</w:t>
            </w:r>
            <w:r w:rsidRPr="4CA5D784" w:rsidR="3ECE19D7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2</w:t>
            </w:r>
          </w:p>
        </w:tc>
        <w:tc>
          <w:tcPr>
            <w:tcW w:w="1402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48BA8B79" w14:textId="0D358AFE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Priorytet:</w:t>
            </w:r>
          </w:p>
        </w:tc>
        <w:tc>
          <w:tcPr>
            <w:tcW w:w="3656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P="4CA5D784" w:rsidRDefault="4CA5D784" w14:paraId="21B4DB1C" w14:textId="24419155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4CA5D784" w:rsidR="4CA5D78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S</w:t>
            </w:r>
          </w:p>
        </w:tc>
      </w:tr>
      <w:tr w:rsidR="4CA5D784" w:rsidTr="3FA5363B" w14:paraId="5CCFE62D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0495EF69" w14:textId="1064C4F1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Nazwa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P="4CA5D784" w:rsidRDefault="4CA5D784" w14:paraId="3797F2D2" w14:textId="5B7F374D">
            <w:pPr>
              <w:pStyle w:val="Normalny"/>
            </w:pPr>
            <w:r w:rsidRPr="3FA5363B" w:rsidR="2437BA9A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Odpowiedź interfejsu aplikacji</w:t>
            </w:r>
          </w:p>
        </w:tc>
      </w:tr>
      <w:tr w:rsidR="4CA5D784" w:rsidTr="3FA5363B" w14:paraId="319EF2BC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3CC66BE6" w14:textId="1999EB46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Opis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P="4CA5D784" w:rsidRDefault="4CA5D784" w14:paraId="01C9DBED" w14:textId="4BB4FEC0">
            <w:pPr>
              <w:pStyle w:val="Normalny"/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</w:pPr>
            <w:r w:rsidRPr="774DC681" w:rsidR="4CA5D784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Określenie wydajności systemu na podstawie </w:t>
            </w:r>
            <w:r w:rsidRPr="774DC681" w:rsidR="5065DAD9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czasu</w:t>
            </w:r>
            <w:r w:rsidRPr="774DC681" w:rsidR="5065DAD9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</w:t>
            </w:r>
            <w:r w:rsidRPr="774DC681" w:rsidR="6AC22261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odpowiedzi interfejsu</w:t>
            </w:r>
            <w:r w:rsidRPr="774DC681" w:rsidR="4CA5D784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.</w:t>
            </w:r>
          </w:p>
        </w:tc>
      </w:tr>
      <w:tr w:rsidR="4CA5D784" w:rsidTr="3FA5363B" w14:paraId="3CF4A3B0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15A3B7E8" w14:textId="12670274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Kryteria akceptacji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P="4CA5D784" w:rsidRDefault="4CA5D784" w14:paraId="6C2A0854" w14:textId="517A5F5D">
            <w:pPr>
              <w:pStyle w:val="Normalny"/>
            </w:pPr>
            <w:r w:rsidRPr="774DC681" w:rsidR="128FD716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Czas odpowiedzi interfejsu użytkownika (np. ładowanie mapy zgłoszeń) nie powinien przekraczać </w:t>
            </w:r>
            <w:r w:rsidRPr="774DC681" w:rsidR="128FD716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l-PL"/>
              </w:rPr>
              <w:t>2 sekund</w:t>
            </w:r>
            <w:r w:rsidRPr="774DC681" w:rsidR="128FD716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dla 95% zapytań</w:t>
            </w:r>
            <w:r w:rsidRPr="774DC681" w:rsidR="4CA5D784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.</w:t>
            </w:r>
          </w:p>
        </w:tc>
      </w:tr>
      <w:tr w:rsidR="4CA5D784" w:rsidTr="3FA5363B" w14:paraId="44EF17E8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09D02BB7" w14:textId="6927941C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Udziałowiec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P="4B0DC62E" w:rsidRDefault="4CA5D784" w14:paraId="22ED1260" w14:textId="311CE593">
            <w:pPr>
              <w:suppressLineNumbers w:val="0"/>
              <w:spacing w:before="0" w:beforeAutospacing="off" w:after="0" w:afterAutospacing="off" w:line="276" w:lineRule="auto"/>
              <w:ind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4B0DC62E" w:rsidR="66FA57D9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UOB 01</w:t>
            </w:r>
          </w:p>
        </w:tc>
      </w:tr>
      <w:tr w:rsidR="4CA5D784" w:rsidTr="3FA5363B" w14:paraId="6523B5BD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2A201100" w14:textId="6CD63673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Wymagania powiązane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P="4B0DC62E" w:rsidRDefault="4CA5D784" w14:paraId="434ACAA3" w14:textId="55067E5C">
            <w:pPr>
              <w:pStyle w:val="Normalny"/>
            </w:pPr>
            <w:r w:rsidRPr="4B0DC62E" w:rsidR="2C12BD5F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WO2, WF03, WF05, IO3</w:t>
            </w:r>
          </w:p>
        </w:tc>
      </w:tr>
    </w:tbl>
    <w:p w:rsidR="4CA5D784" w:rsidP="4CA5D784" w:rsidRDefault="4CA5D784" w14:paraId="6BE29B28" w14:textId="3D4E84D2">
      <w:pPr>
        <w:pStyle w:val="Nagwek2"/>
        <w:numPr>
          <w:ilvl w:val="0"/>
          <w:numId w:val="0"/>
        </w:numPr>
        <w:spacing w:before="0" w:line="276" w:lineRule="auto"/>
        <w:ind w:left="578"/>
        <w:rPr>
          <w:sz w:val="24"/>
          <w:szCs w:val="24"/>
        </w:rPr>
      </w:pPr>
    </w:p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1961"/>
        <w:gridCol w:w="1957"/>
        <w:gridCol w:w="1402"/>
        <w:gridCol w:w="3656"/>
      </w:tblGrid>
      <w:tr w:rsidR="4CA5D784" w:rsidTr="3FA5363B" w14:paraId="6BDB6E35">
        <w:trPr>
          <w:trHeight w:val="300"/>
        </w:trPr>
        <w:tc>
          <w:tcPr>
            <w:tcW w:w="8976" w:type="dxa"/>
            <w:gridSpan w:val="4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10B6C41A" w14:textId="324C9710">
            <w:r w:rsidRPr="4CA5D784" w:rsidR="4CA5D78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KARTA WYMAGANIA</w:t>
            </w:r>
          </w:p>
        </w:tc>
      </w:tr>
      <w:tr w:rsidR="4CA5D784" w:rsidTr="3FA5363B" w14:paraId="094AE9FC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0572A879" w14:textId="721C4623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Identyfikator:</w:t>
            </w:r>
          </w:p>
        </w:tc>
        <w:tc>
          <w:tcPr>
            <w:tcW w:w="1957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P="4CA5D784" w:rsidRDefault="4CA5D784" w14:paraId="521482CE" w14:textId="251994E2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4CA5D784" w:rsidR="4CA5D78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NF0</w:t>
            </w:r>
            <w:r w:rsidRPr="4CA5D784" w:rsidR="7BFA352D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3</w:t>
            </w:r>
          </w:p>
        </w:tc>
        <w:tc>
          <w:tcPr>
            <w:tcW w:w="1402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51840BFD" w14:textId="0D358AFE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Priorytet:</w:t>
            </w:r>
          </w:p>
        </w:tc>
        <w:tc>
          <w:tcPr>
            <w:tcW w:w="3656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P="4CA5D784" w:rsidRDefault="4CA5D784" w14:paraId="3BCD36B0" w14:textId="24419155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4CA5D784" w:rsidR="4CA5D78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S</w:t>
            </w:r>
          </w:p>
        </w:tc>
      </w:tr>
      <w:tr w:rsidR="4CA5D784" w:rsidTr="3FA5363B" w14:paraId="0465A66F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64B50FD6" w14:textId="1064C4F1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Nazwa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P="4CA5D784" w:rsidRDefault="4CA5D784" w14:paraId="450DA338" w14:textId="13786BA1">
            <w:pPr>
              <w:pStyle w:val="Normalny"/>
            </w:pPr>
            <w:r w:rsidRPr="3FA5363B" w:rsidR="1E514384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Niezawodność i dostępność</w:t>
            </w:r>
            <w:r w:rsidRPr="3FA5363B" w:rsidR="6005F9C5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w skali miesiąca</w:t>
            </w:r>
          </w:p>
        </w:tc>
      </w:tr>
      <w:tr w:rsidR="4CA5D784" w:rsidTr="3FA5363B" w14:paraId="0B1F3571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2FFC4BDE" w14:textId="1999EB46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Opis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P="4CA5D784" w:rsidRDefault="4CA5D784" w14:paraId="261A79CC" w14:textId="33715C5A">
            <w:pPr>
              <w:pStyle w:val="Normalny"/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</w:pPr>
            <w:r w:rsidRPr="5B8298B8" w:rsidR="4CA5D784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Określenie </w:t>
            </w:r>
            <w:r w:rsidRPr="5B8298B8" w:rsidR="67705191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niezawodności </w:t>
            </w:r>
            <w:r w:rsidRPr="5B8298B8" w:rsidR="67705191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systemu na podstawie dostępności</w:t>
            </w:r>
            <w:r w:rsidRPr="5B8298B8" w:rsidR="4CA5D784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.</w:t>
            </w:r>
          </w:p>
        </w:tc>
      </w:tr>
      <w:tr w:rsidR="4CA5D784" w:rsidTr="3FA5363B" w14:paraId="7C8AC193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3C7B4E06" w14:textId="12670274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Kryteria akceptacji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P="4CA5D784" w:rsidRDefault="4CA5D784" w14:paraId="08E2C70A" w14:textId="369ED67B">
            <w:pPr>
              <w:pStyle w:val="Normalny"/>
            </w:pPr>
            <w:r w:rsidRPr="5B8298B8" w:rsidR="6B3324C7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System powinien być dostępny na poziomie co najmniej </w:t>
            </w:r>
            <w:r w:rsidRPr="5B8298B8" w:rsidR="6B3324C7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l-PL"/>
              </w:rPr>
              <w:t>99% w skali miesiąca</w:t>
            </w:r>
            <w:r w:rsidRPr="5B8298B8" w:rsidR="6B3324C7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.</w:t>
            </w:r>
          </w:p>
        </w:tc>
      </w:tr>
      <w:tr w:rsidR="4CA5D784" w:rsidTr="3FA5363B" w14:paraId="6466CE8F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56ADC257" w14:textId="6927941C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Udziałowiec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P="4B0DC62E" w:rsidRDefault="4CA5D784" w14:paraId="76774F3A" w14:textId="6995FCD4">
            <w:pPr>
              <w:suppressLineNumbers w:val="0"/>
              <w:spacing w:before="0" w:beforeAutospacing="off" w:after="0" w:afterAutospacing="off" w:line="276" w:lineRule="auto"/>
              <w:ind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4B0DC62E" w:rsidR="471165E0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UOB 01</w:t>
            </w:r>
          </w:p>
        </w:tc>
      </w:tr>
      <w:tr w:rsidR="4CA5D784" w:rsidTr="3FA5363B" w14:paraId="059C1ACF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577A6315" w14:textId="6CD63673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Wymagania powiązane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P="4B0DC62E" w:rsidRDefault="4CA5D784" w14:paraId="5CA58A3F" w14:textId="4CB1EE4D">
            <w:pPr>
              <w:pStyle w:val="Normalny"/>
            </w:pPr>
            <w:r w:rsidRPr="4B0DC62E" w:rsidR="34095DFB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WO3, WO4, WF04, WF07, IO2, ŚD02</w:t>
            </w:r>
          </w:p>
        </w:tc>
      </w:tr>
    </w:tbl>
    <w:p w:rsidR="4CA5D784" w:rsidP="4CA5D784" w:rsidRDefault="4CA5D784" w14:paraId="564BB210" w14:textId="414DCC04">
      <w:pPr>
        <w:pStyle w:val="Nagwek2"/>
        <w:numPr>
          <w:ilvl w:val="0"/>
          <w:numId w:val="0"/>
        </w:numPr>
        <w:spacing w:before="0" w:line="276" w:lineRule="auto"/>
        <w:ind w:left="578"/>
        <w:rPr>
          <w:sz w:val="24"/>
          <w:szCs w:val="24"/>
        </w:rPr>
      </w:pPr>
    </w:p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1961"/>
        <w:gridCol w:w="1957"/>
        <w:gridCol w:w="1402"/>
        <w:gridCol w:w="3656"/>
      </w:tblGrid>
      <w:tr w:rsidR="648141A2" w:rsidTr="3FA5363B" w14:paraId="67C43F29">
        <w:trPr>
          <w:trHeight w:val="300"/>
        </w:trPr>
        <w:tc>
          <w:tcPr>
            <w:tcW w:w="8976" w:type="dxa"/>
            <w:gridSpan w:val="4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648141A2" w:rsidRDefault="648141A2" w14:paraId="6C760DCA" w14:textId="324C9710">
            <w:r w:rsidRPr="648141A2" w:rsidR="648141A2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KARTA WYMAGANIA</w:t>
            </w:r>
          </w:p>
        </w:tc>
      </w:tr>
      <w:tr w:rsidR="648141A2" w:rsidTr="3FA5363B" w14:paraId="65DD56AF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648141A2" w:rsidRDefault="648141A2" w14:paraId="788748A8" w14:textId="721C4623">
            <w:r w:rsidRPr="648141A2" w:rsidR="648141A2">
              <w:rPr>
                <w:color w:val="000000" w:themeColor="text1" w:themeTint="FF" w:themeShade="FF"/>
                <w:sz w:val="20"/>
                <w:szCs w:val="20"/>
              </w:rPr>
              <w:t>Identyfikator:</w:t>
            </w:r>
          </w:p>
        </w:tc>
        <w:tc>
          <w:tcPr>
            <w:tcW w:w="1957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648141A2" w:rsidP="4B0DC62E" w:rsidRDefault="648141A2" w14:paraId="12D92B0B" w14:textId="6E31E1BE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4B0DC62E" w:rsidR="7CA89375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NF0</w:t>
            </w:r>
            <w:r w:rsidRPr="4B0DC62E" w:rsidR="4E8DD842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6</w:t>
            </w:r>
          </w:p>
        </w:tc>
        <w:tc>
          <w:tcPr>
            <w:tcW w:w="1402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648141A2" w:rsidRDefault="648141A2" w14:paraId="116132EE" w14:textId="0D358AFE">
            <w:r w:rsidRPr="648141A2" w:rsidR="648141A2">
              <w:rPr>
                <w:color w:val="000000" w:themeColor="text1" w:themeTint="FF" w:themeShade="FF"/>
                <w:sz w:val="20"/>
                <w:szCs w:val="20"/>
              </w:rPr>
              <w:t>Priorytet:</w:t>
            </w:r>
          </w:p>
        </w:tc>
        <w:tc>
          <w:tcPr>
            <w:tcW w:w="3656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648141A2" w:rsidP="648141A2" w:rsidRDefault="648141A2" w14:paraId="22FB9534" w14:textId="24419155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648141A2" w:rsidR="648141A2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S</w:t>
            </w:r>
          </w:p>
        </w:tc>
      </w:tr>
      <w:tr w:rsidR="648141A2" w:rsidTr="3FA5363B" w14:paraId="5D511325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648141A2" w:rsidRDefault="648141A2" w14:paraId="0310FCE3" w14:textId="1064C4F1">
            <w:r w:rsidRPr="648141A2" w:rsidR="648141A2">
              <w:rPr>
                <w:color w:val="000000" w:themeColor="text1" w:themeTint="FF" w:themeShade="FF"/>
                <w:sz w:val="20"/>
                <w:szCs w:val="20"/>
              </w:rPr>
              <w:t>Nazwa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648141A2" w:rsidP="3FA5363B" w:rsidRDefault="648141A2" w14:paraId="71C9990E" w14:textId="2C36026F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3FA5363B" w:rsidR="2CB577FC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Problemy połączeniowe</w:t>
            </w:r>
          </w:p>
        </w:tc>
      </w:tr>
      <w:tr w:rsidR="648141A2" w:rsidTr="3FA5363B" w14:paraId="4D362CD9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648141A2" w:rsidRDefault="648141A2" w14:paraId="12052EC0" w14:textId="1999EB46">
            <w:r w:rsidRPr="648141A2" w:rsidR="648141A2">
              <w:rPr>
                <w:color w:val="000000" w:themeColor="text1" w:themeTint="FF" w:themeShade="FF"/>
                <w:sz w:val="20"/>
                <w:szCs w:val="20"/>
              </w:rPr>
              <w:t>Opis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648141A2" w:rsidP="648141A2" w:rsidRDefault="648141A2" w14:paraId="289A9023" w14:textId="4A37F45E">
            <w:pPr>
              <w:pStyle w:val="Normalny"/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</w:pPr>
            <w:r w:rsidRPr="0F687511" w:rsidR="5F28B39A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Utrzymanie danych w przypadku awarii.</w:t>
            </w:r>
          </w:p>
        </w:tc>
      </w:tr>
      <w:tr w:rsidR="648141A2" w:rsidTr="3FA5363B" w14:paraId="75860C8C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648141A2" w:rsidRDefault="648141A2" w14:paraId="4BB03F72" w14:textId="12670274">
            <w:r w:rsidRPr="648141A2" w:rsidR="648141A2">
              <w:rPr>
                <w:color w:val="000000" w:themeColor="text1" w:themeTint="FF" w:themeShade="FF"/>
                <w:sz w:val="20"/>
                <w:szCs w:val="20"/>
              </w:rPr>
              <w:t>Kryteria akceptacji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648141A2" w:rsidP="648141A2" w:rsidRDefault="648141A2" w14:paraId="45A2C6FA" w14:textId="0B319BB5">
            <w:pPr>
              <w:pStyle w:val="Normalny"/>
            </w:pPr>
            <w:r w:rsidRPr="7D1D7261" w:rsidR="118441B4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W przypadku utraty połączenia sieciowego dane powinny być buforowane lokalnie przez minimum </w:t>
            </w:r>
            <w:r w:rsidRPr="7D1D7261" w:rsidR="118441B4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l-PL"/>
              </w:rPr>
              <w:t>24 godziny</w:t>
            </w:r>
            <w:r w:rsidRPr="7D1D7261" w:rsidR="118441B4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bez utraty informacj</w:t>
            </w:r>
            <w:r w:rsidRPr="7D1D7261" w:rsidR="648141A2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i.</w:t>
            </w:r>
          </w:p>
        </w:tc>
      </w:tr>
      <w:tr w:rsidR="648141A2" w:rsidTr="3FA5363B" w14:paraId="4D73E440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648141A2" w:rsidRDefault="648141A2" w14:paraId="7114937C" w14:textId="6927941C">
            <w:r w:rsidRPr="648141A2" w:rsidR="648141A2">
              <w:rPr>
                <w:color w:val="000000" w:themeColor="text1" w:themeTint="FF" w:themeShade="FF"/>
                <w:sz w:val="20"/>
                <w:szCs w:val="20"/>
              </w:rPr>
              <w:t>Udziałowiec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648141A2" w:rsidP="4B0DC62E" w:rsidRDefault="648141A2" w14:paraId="6A0D6ED6" w14:textId="362BC595">
            <w:pPr>
              <w:suppressLineNumbers w:val="0"/>
              <w:spacing w:before="0" w:beforeAutospacing="off" w:after="0" w:afterAutospacing="off" w:line="276" w:lineRule="auto"/>
              <w:ind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4B0DC62E" w:rsidR="028258A4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UOB 01</w:t>
            </w:r>
          </w:p>
        </w:tc>
      </w:tr>
      <w:tr w:rsidR="648141A2" w:rsidTr="3FA5363B" w14:paraId="44803D14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648141A2" w:rsidRDefault="648141A2" w14:paraId="63DF8F69" w14:textId="6CD63673">
            <w:r w:rsidRPr="648141A2" w:rsidR="648141A2">
              <w:rPr>
                <w:color w:val="000000" w:themeColor="text1" w:themeTint="FF" w:themeShade="FF"/>
                <w:sz w:val="20"/>
                <w:szCs w:val="20"/>
              </w:rPr>
              <w:t>Wymagania powiązane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648141A2" w:rsidP="4B0DC62E" w:rsidRDefault="648141A2" w14:paraId="67B91627" w14:textId="1F11765E">
            <w:pPr>
              <w:pStyle w:val="Normalny"/>
            </w:pPr>
            <w:r w:rsidRPr="4B0DC62E" w:rsidR="2A490AEE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WF04, WO3</w:t>
            </w:r>
          </w:p>
        </w:tc>
      </w:tr>
    </w:tbl>
    <w:p w:rsidR="648141A2" w:rsidP="648141A2" w:rsidRDefault="648141A2" w14:paraId="607529AF" w14:textId="554579E7">
      <w:pPr>
        <w:pStyle w:val="Nagwek2"/>
        <w:numPr>
          <w:ilvl w:val="0"/>
          <w:numId w:val="0"/>
        </w:numPr>
        <w:spacing w:before="0" w:line="276" w:lineRule="auto"/>
        <w:ind w:left="578"/>
        <w:rPr>
          <w:sz w:val="24"/>
          <w:szCs w:val="24"/>
        </w:rPr>
      </w:pPr>
    </w:p>
    <w:p w:rsidR="648141A2" w:rsidP="648141A2" w:rsidRDefault="648141A2" w14:paraId="31E5EDA1" w14:textId="65C0264F">
      <w:pPr>
        <w:pStyle w:val="Nagwek2"/>
        <w:numPr>
          <w:ilvl w:val="0"/>
          <w:numId w:val="0"/>
        </w:numPr>
        <w:spacing w:before="0" w:line="276" w:lineRule="auto"/>
        <w:ind w:left="578"/>
        <w:rPr>
          <w:sz w:val="24"/>
          <w:szCs w:val="24"/>
        </w:rPr>
      </w:pPr>
    </w:p>
    <w:p w:rsidR="648141A2" w:rsidP="648141A2" w:rsidRDefault="648141A2" w14:paraId="2B9BB46A" w14:textId="392E743E">
      <w:pPr>
        <w:pStyle w:val="Nagwek2"/>
        <w:numPr>
          <w:ilvl w:val="0"/>
          <w:numId w:val="0"/>
        </w:numPr>
        <w:spacing w:before="0" w:line="276" w:lineRule="auto"/>
        <w:ind w:left="578"/>
        <w:rPr>
          <w:sz w:val="24"/>
          <w:szCs w:val="24"/>
        </w:rPr>
      </w:pPr>
    </w:p>
    <w:p w:rsidR="648141A2" w:rsidP="648141A2" w:rsidRDefault="648141A2" w14:paraId="2D509F44" w14:textId="7DDC5145">
      <w:pPr>
        <w:pStyle w:val="Nagwek2"/>
        <w:numPr>
          <w:ilvl w:val="0"/>
          <w:numId w:val="0"/>
        </w:numPr>
        <w:spacing w:before="0" w:line="276" w:lineRule="auto"/>
        <w:ind w:left="578"/>
        <w:rPr>
          <w:sz w:val="24"/>
          <w:szCs w:val="24"/>
        </w:rPr>
      </w:pPr>
    </w:p>
    <w:p w:rsidR="648141A2" w:rsidP="648141A2" w:rsidRDefault="648141A2" w14:paraId="1CAF21F6" w14:textId="7B452402">
      <w:pPr>
        <w:pStyle w:val="Nagwek2"/>
        <w:numPr>
          <w:ilvl w:val="0"/>
          <w:numId w:val="0"/>
        </w:numPr>
        <w:spacing w:before="0" w:line="276" w:lineRule="auto"/>
        <w:ind w:left="578"/>
        <w:rPr>
          <w:sz w:val="24"/>
          <w:szCs w:val="24"/>
        </w:rPr>
      </w:pPr>
    </w:p>
    <w:p w:rsidR="648141A2" w:rsidP="648141A2" w:rsidRDefault="648141A2" w14:paraId="721266BB" w14:textId="462BEF2D">
      <w:pPr>
        <w:pStyle w:val="Nagwek2"/>
        <w:numPr>
          <w:ilvl w:val="0"/>
          <w:numId w:val="0"/>
        </w:numPr>
        <w:spacing w:before="0" w:line="276" w:lineRule="auto"/>
        <w:ind w:left="578"/>
        <w:rPr>
          <w:sz w:val="24"/>
          <w:szCs w:val="24"/>
        </w:rPr>
      </w:pPr>
    </w:p>
    <w:p w:rsidR="648141A2" w:rsidP="648141A2" w:rsidRDefault="648141A2" w14:paraId="2519BEA4" w14:textId="2FC14427">
      <w:pPr>
        <w:pStyle w:val="Nagwek2"/>
        <w:numPr>
          <w:ilvl w:val="0"/>
          <w:numId w:val="0"/>
        </w:numPr>
        <w:spacing w:before="0" w:line="276" w:lineRule="auto"/>
        <w:ind w:left="578"/>
        <w:rPr>
          <w:sz w:val="24"/>
          <w:szCs w:val="24"/>
        </w:rPr>
      </w:pPr>
    </w:p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1961"/>
        <w:gridCol w:w="1957"/>
        <w:gridCol w:w="1402"/>
        <w:gridCol w:w="3656"/>
      </w:tblGrid>
      <w:tr w:rsidR="648141A2" w:rsidTr="3FA5363B" w14:paraId="41A3A30C">
        <w:trPr>
          <w:trHeight w:val="300"/>
        </w:trPr>
        <w:tc>
          <w:tcPr>
            <w:tcW w:w="8976" w:type="dxa"/>
            <w:gridSpan w:val="4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648141A2" w:rsidRDefault="648141A2" w14:paraId="70682D70" w14:textId="324C9710">
            <w:r w:rsidRPr="648141A2" w:rsidR="648141A2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KARTA WYMAGANIA</w:t>
            </w:r>
          </w:p>
        </w:tc>
      </w:tr>
      <w:tr w:rsidR="648141A2" w:rsidTr="3FA5363B" w14:paraId="5DAFB053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648141A2" w:rsidRDefault="648141A2" w14:paraId="55C838B2" w14:textId="721C4623">
            <w:r w:rsidRPr="648141A2" w:rsidR="648141A2">
              <w:rPr>
                <w:color w:val="000000" w:themeColor="text1" w:themeTint="FF" w:themeShade="FF"/>
                <w:sz w:val="20"/>
                <w:szCs w:val="20"/>
              </w:rPr>
              <w:t>Identyfikator:</w:t>
            </w:r>
          </w:p>
        </w:tc>
        <w:tc>
          <w:tcPr>
            <w:tcW w:w="1957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648141A2" w:rsidP="0F687511" w:rsidRDefault="648141A2" w14:paraId="23D06B03" w14:textId="266FC135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0F687511" w:rsidR="648141A2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NF0</w:t>
            </w:r>
            <w:r w:rsidRPr="0F687511" w:rsidR="4E8BE5E7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4</w:t>
            </w:r>
          </w:p>
        </w:tc>
        <w:tc>
          <w:tcPr>
            <w:tcW w:w="1402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648141A2" w:rsidRDefault="648141A2" w14:paraId="27A7A0A7" w14:textId="0D358AFE">
            <w:r w:rsidRPr="648141A2" w:rsidR="648141A2">
              <w:rPr>
                <w:color w:val="000000" w:themeColor="text1" w:themeTint="FF" w:themeShade="FF"/>
                <w:sz w:val="20"/>
                <w:szCs w:val="20"/>
              </w:rPr>
              <w:t>Priorytet:</w:t>
            </w:r>
          </w:p>
        </w:tc>
        <w:tc>
          <w:tcPr>
            <w:tcW w:w="3656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648141A2" w:rsidP="648141A2" w:rsidRDefault="648141A2" w14:paraId="5A086E08" w14:textId="24419155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648141A2" w:rsidR="648141A2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S</w:t>
            </w:r>
          </w:p>
        </w:tc>
      </w:tr>
      <w:tr w:rsidR="648141A2" w:rsidTr="3FA5363B" w14:paraId="1DFD8A30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648141A2" w:rsidRDefault="648141A2" w14:paraId="7F2FB39C" w14:textId="1064C4F1">
            <w:r w:rsidRPr="648141A2" w:rsidR="648141A2">
              <w:rPr>
                <w:color w:val="000000" w:themeColor="text1" w:themeTint="FF" w:themeShade="FF"/>
                <w:sz w:val="20"/>
                <w:szCs w:val="20"/>
              </w:rPr>
              <w:t>Nazwa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648141A2" w:rsidP="3FA5363B" w:rsidRDefault="648141A2" w14:paraId="4376BCE8" w14:textId="63EC914B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3FA5363B" w:rsidR="1918A364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Skuteczność wykryć modelu AI</w:t>
            </w:r>
          </w:p>
        </w:tc>
      </w:tr>
      <w:tr w:rsidR="648141A2" w:rsidTr="3FA5363B" w14:paraId="2ADF0F97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648141A2" w:rsidRDefault="648141A2" w14:paraId="5F1A0D39" w14:textId="1999EB46">
            <w:r w:rsidRPr="648141A2" w:rsidR="648141A2">
              <w:rPr>
                <w:color w:val="000000" w:themeColor="text1" w:themeTint="FF" w:themeShade="FF"/>
                <w:sz w:val="20"/>
                <w:szCs w:val="20"/>
              </w:rPr>
              <w:t>Opis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648141A2" w:rsidP="648141A2" w:rsidRDefault="648141A2" w14:paraId="5711C5FC" w14:textId="006A8DA1">
            <w:pPr>
              <w:pStyle w:val="Normalny"/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</w:pPr>
            <w:r w:rsidRPr="2996C779" w:rsidR="0FF40940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Skuteczność wykrywania</w:t>
            </w:r>
          </w:p>
        </w:tc>
      </w:tr>
      <w:tr w:rsidR="648141A2" w:rsidTr="3FA5363B" w14:paraId="3561DC0D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648141A2" w:rsidRDefault="648141A2" w14:paraId="79AE863F" w14:textId="12670274">
            <w:r w:rsidRPr="648141A2" w:rsidR="648141A2">
              <w:rPr>
                <w:color w:val="000000" w:themeColor="text1" w:themeTint="FF" w:themeShade="FF"/>
                <w:sz w:val="20"/>
                <w:szCs w:val="20"/>
              </w:rPr>
              <w:t>Kryteria akceptacji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648141A2" w:rsidP="648141A2" w:rsidRDefault="648141A2" w14:paraId="4ADE8274" w14:textId="736BCD3A">
            <w:pPr>
              <w:pStyle w:val="Normalny"/>
            </w:pPr>
            <w:r w:rsidRPr="2996C779" w:rsidR="6FEE5B01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Skuteczność wykrywania uszkodzeń (precision/</w:t>
            </w:r>
            <w:r w:rsidRPr="2996C779" w:rsidR="6FEE5B01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recall</w:t>
            </w:r>
            <w:r w:rsidRPr="2996C779" w:rsidR="6FEE5B01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) powinna wynosić co najmniej </w:t>
            </w:r>
            <w:r w:rsidRPr="2996C779" w:rsidR="6FEE5B01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l-PL"/>
              </w:rPr>
              <w:t>90%</w:t>
            </w:r>
            <w:r w:rsidRPr="2996C779" w:rsidR="6FEE5B01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.</w:t>
            </w:r>
          </w:p>
        </w:tc>
      </w:tr>
      <w:tr w:rsidR="648141A2" w:rsidTr="3FA5363B" w14:paraId="08F6DEBB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648141A2" w:rsidRDefault="648141A2" w14:paraId="45CCEFE7" w14:textId="6927941C">
            <w:r w:rsidRPr="648141A2" w:rsidR="648141A2">
              <w:rPr>
                <w:color w:val="000000" w:themeColor="text1" w:themeTint="FF" w:themeShade="FF"/>
                <w:sz w:val="20"/>
                <w:szCs w:val="20"/>
              </w:rPr>
              <w:t>Udziałowiec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648141A2" w:rsidP="4B0DC62E" w:rsidRDefault="648141A2" w14:paraId="3183BB24" w14:textId="74D060FA">
            <w:pPr>
              <w:suppressLineNumbers w:val="0"/>
              <w:spacing w:before="0" w:beforeAutospacing="off" w:after="0" w:afterAutospacing="off" w:line="276" w:lineRule="auto"/>
              <w:ind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4B0DC62E" w:rsidR="263DFC06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UOB 01</w:t>
            </w:r>
          </w:p>
        </w:tc>
      </w:tr>
      <w:tr w:rsidR="648141A2" w:rsidTr="3FA5363B" w14:paraId="5818B211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648141A2" w:rsidRDefault="648141A2" w14:paraId="07A401E0" w14:textId="6CD63673">
            <w:r w:rsidRPr="648141A2" w:rsidR="648141A2">
              <w:rPr>
                <w:color w:val="000000" w:themeColor="text1" w:themeTint="FF" w:themeShade="FF"/>
                <w:sz w:val="20"/>
                <w:szCs w:val="20"/>
              </w:rPr>
              <w:t>Wymagania powiązane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648141A2" w:rsidP="4B0DC62E" w:rsidRDefault="648141A2" w14:paraId="4ADE2E1F" w14:textId="4CAD101F">
            <w:pPr>
              <w:pStyle w:val="Normalny"/>
            </w:pPr>
            <w:r w:rsidRPr="4B0DC62E" w:rsidR="6DF4FE03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WF01, WO1</w:t>
            </w:r>
          </w:p>
        </w:tc>
      </w:tr>
    </w:tbl>
    <w:p w:rsidR="648141A2" w:rsidP="648141A2" w:rsidRDefault="648141A2" w14:paraId="6BE1744B" w14:textId="6665A76D">
      <w:pPr>
        <w:pStyle w:val="Nagwek2"/>
        <w:numPr>
          <w:ilvl w:val="0"/>
          <w:numId w:val="0"/>
        </w:numPr>
        <w:spacing w:before="0" w:line="276" w:lineRule="auto"/>
        <w:ind w:left="578"/>
        <w:rPr>
          <w:sz w:val="24"/>
          <w:szCs w:val="24"/>
        </w:rPr>
      </w:pPr>
    </w:p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1961"/>
        <w:gridCol w:w="1957"/>
        <w:gridCol w:w="1402"/>
        <w:gridCol w:w="3656"/>
      </w:tblGrid>
      <w:tr w:rsidR="648141A2" w:rsidTr="3FA5363B" w14:paraId="34B9F555">
        <w:trPr>
          <w:trHeight w:val="300"/>
        </w:trPr>
        <w:tc>
          <w:tcPr>
            <w:tcW w:w="8976" w:type="dxa"/>
            <w:gridSpan w:val="4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648141A2" w:rsidRDefault="648141A2" w14:paraId="3A61146E" w14:textId="324C9710">
            <w:r w:rsidRPr="648141A2" w:rsidR="648141A2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KARTA WYMAGANIA</w:t>
            </w:r>
          </w:p>
        </w:tc>
      </w:tr>
      <w:tr w:rsidR="648141A2" w:rsidTr="3FA5363B" w14:paraId="60536774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648141A2" w:rsidRDefault="648141A2" w14:paraId="125895B0" w14:textId="721C4623">
            <w:r w:rsidRPr="648141A2" w:rsidR="648141A2">
              <w:rPr>
                <w:color w:val="000000" w:themeColor="text1" w:themeTint="FF" w:themeShade="FF"/>
                <w:sz w:val="20"/>
                <w:szCs w:val="20"/>
              </w:rPr>
              <w:t>Identyfikator:</w:t>
            </w:r>
          </w:p>
        </w:tc>
        <w:tc>
          <w:tcPr>
            <w:tcW w:w="1957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648141A2" w:rsidP="4650558F" w:rsidRDefault="648141A2" w14:paraId="4D285821" w14:textId="35934E6E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4650558F" w:rsidR="648141A2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NF0</w:t>
            </w:r>
            <w:r w:rsidRPr="4650558F" w:rsidR="0C4FE5D5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5</w:t>
            </w:r>
          </w:p>
        </w:tc>
        <w:tc>
          <w:tcPr>
            <w:tcW w:w="1402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648141A2" w:rsidRDefault="648141A2" w14:paraId="337E854A" w14:textId="0D358AFE">
            <w:r w:rsidRPr="648141A2" w:rsidR="648141A2">
              <w:rPr>
                <w:color w:val="000000" w:themeColor="text1" w:themeTint="FF" w:themeShade="FF"/>
                <w:sz w:val="20"/>
                <w:szCs w:val="20"/>
              </w:rPr>
              <w:t>Priorytet:</w:t>
            </w:r>
          </w:p>
        </w:tc>
        <w:tc>
          <w:tcPr>
            <w:tcW w:w="3656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648141A2" w:rsidP="648141A2" w:rsidRDefault="648141A2" w14:paraId="1E0D21E6" w14:textId="24419155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648141A2" w:rsidR="648141A2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S</w:t>
            </w:r>
          </w:p>
        </w:tc>
      </w:tr>
      <w:tr w:rsidR="648141A2" w:rsidTr="3FA5363B" w14:paraId="37CCBFCC">
        <w:trPr>
          <w:trHeight w:val="36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648141A2" w:rsidRDefault="648141A2" w14:paraId="62F28D4B" w14:textId="1064C4F1">
            <w:r w:rsidRPr="648141A2" w:rsidR="648141A2">
              <w:rPr>
                <w:color w:val="000000" w:themeColor="text1" w:themeTint="FF" w:themeShade="FF"/>
                <w:sz w:val="20"/>
                <w:szCs w:val="20"/>
              </w:rPr>
              <w:t>Nazwa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648141A2" w:rsidP="3FA5363B" w:rsidRDefault="648141A2" w14:paraId="71B1A855" w14:textId="614C5C46">
            <w:pPr>
              <w:pStyle w:val="Normalny"/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</w:pPr>
            <w:r w:rsidRPr="3FA5363B" w:rsidR="128DDBA5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Dokładność </w:t>
            </w:r>
            <w:r w:rsidRPr="3FA5363B" w:rsidR="7808B9BD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lokaliza</w:t>
            </w:r>
          </w:p>
        </w:tc>
      </w:tr>
      <w:tr w:rsidR="648141A2" w:rsidTr="3FA5363B" w14:paraId="65111675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648141A2" w:rsidRDefault="648141A2" w14:paraId="7DA13809" w14:textId="1999EB46">
            <w:r w:rsidRPr="648141A2" w:rsidR="648141A2">
              <w:rPr>
                <w:color w:val="000000" w:themeColor="text1" w:themeTint="FF" w:themeShade="FF"/>
                <w:sz w:val="20"/>
                <w:szCs w:val="20"/>
              </w:rPr>
              <w:t>Opis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648141A2" w:rsidP="4650558F" w:rsidRDefault="648141A2" w14:paraId="27F43A73" w14:textId="00B5E217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2996C779" w:rsidR="5721D078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D</w:t>
            </w:r>
            <w:r w:rsidRPr="2996C779" w:rsidR="6EB88F3D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okładności GPS.</w:t>
            </w:r>
          </w:p>
        </w:tc>
      </w:tr>
      <w:tr w:rsidR="648141A2" w:rsidTr="3FA5363B" w14:paraId="3FEECBEF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648141A2" w:rsidRDefault="648141A2" w14:paraId="57CA1041" w14:textId="12670274">
            <w:r w:rsidRPr="648141A2" w:rsidR="648141A2">
              <w:rPr>
                <w:color w:val="000000" w:themeColor="text1" w:themeTint="FF" w:themeShade="FF"/>
                <w:sz w:val="20"/>
                <w:szCs w:val="20"/>
              </w:rPr>
              <w:t>Kryteria akceptacji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648141A2" w:rsidP="648141A2" w:rsidRDefault="648141A2" w14:paraId="644AA175" w14:textId="1E17C061">
            <w:pPr>
              <w:pStyle w:val="Normalny"/>
            </w:pPr>
            <w:r w:rsidRPr="2996C779" w:rsidR="40C2754A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Lokalizacja GPS zdarzenia powinna być określana z dokładnością do </w:t>
            </w:r>
            <w:r w:rsidRPr="2996C779" w:rsidR="40C2754A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l-PL"/>
              </w:rPr>
              <w:t>±5 metrów</w:t>
            </w:r>
            <w:r w:rsidRPr="2996C779" w:rsidR="40C2754A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.</w:t>
            </w:r>
          </w:p>
        </w:tc>
      </w:tr>
      <w:tr w:rsidR="648141A2" w:rsidTr="3FA5363B" w14:paraId="0E9CE097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648141A2" w:rsidRDefault="648141A2" w14:paraId="0AA2259D" w14:textId="6927941C">
            <w:r w:rsidRPr="648141A2" w:rsidR="648141A2">
              <w:rPr>
                <w:color w:val="000000" w:themeColor="text1" w:themeTint="FF" w:themeShade="FF"/>
                <w:sz w:val="20"/>
                <w:szCs w:val="20"/>
              </w:rPr>
              <w:t>Udziałowiec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648141A2" w:rsidP="4B0DC62E" w:rsidRDefault="648141A2" w14:paraId="029D6EA6" w14:textId="43601D64">
            <w:pPr>
              <w:suppressLineNumbers w:val="0"/>
              <w:spacing w:before="0" w:beforeAutospacing="off" w:after="0" w:afterAutospacing="off" w:line="276" w:lineRule="auto"/>
              <w:ind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4B0DC62E" w:rsidR="0966DE29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UOB 01</w:t>
            </w:r>
          </w:p>
        </w:tc>
      </w:tr>
      <w:tr w:rsidR="648141A2" w:rsidTr="3FA5363B" w14:paraId="4B683457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648141A2" w:rsidRDefault="648141A2" w14:paraId="6A887FEB" w14:textId="6CD63673">
            <w:r w:rsidRPr="648141A2" w:rsidR="648141A2">
              <w:rPr>
                <w:color w:val="000000" w:themeColor="text1" w:themeTint="FF" w:themeShade="FF"/>
                <w:sz w:val="20"/>
                <w:szCs w:val="20"/>
              </w:rPr>
              <w:t>Wymagania powiązane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648141A2" w:rsidP="4B0DC62E" w:rsidRDefault="648141A2" w14:paraId="4E92C263" w14:textId="5FEA4346">
            <w:pPr>
              <w:pStyle w:val="Normalny"/>
            </w:pPr>
            <w:r w:rsidRPr="4B0DC62E" w:rsidR="69AE19D6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WF02, IO3</w:t>
            </w:r>
          </w:p>
        </w:tc>
      </w:tr>
    </w:tbl>
    <w:p w:rsidR="648141A2" w:rsidP="648141A2" w:rsidRDefault="648141A2" w14:paraId="3E59BDA6" w14:textId="0E1C6008">
      <w:pPr>
        <w:pStyle w:val="Nagwek2"/>
        <w:numPr>
          <w:ilvl w:val="0"/>
          <w:numId w:val="0"/>
        </w:numPr>
        <w:spacing w:before="0" w:line="276" w:lineRule="auto"/>
        <w:ind w:left="578"/>
        <w:rPr>
          <w:sz w:val="24"/>
          <w:szCs w:val="24"/>
        </w:rPr>
      </w:pPr>
    </w:p>
    <w:p w:rsidRPr="00437B3D" w:rsidR="00437B3D" w:rsidP="4B0DC62E" w:rsidRDefault="702381FE" w14:paraId="39DB0539" w14:textId="10328CB3">
      <w:pPr>
        <w:pStyle w:val="Nagwek2"/>
        <w:numPr>
          <w:ilvl w:val="0"/>
          <w:numId w:val="0"/>
        </w:numPr>
        <w:spacing w:before="0" w:line="276" w:lineRule="auto"/>
        <w:ind w:left="0"/>
        <w:rPr>
          <w:sz w:val="24"/>
          <w:szCs w:val="24"/>
        </w:rPr>
      </w:pPr>
      <w:r w:rsidRPr="4B0DC62E" w:rsidR="7A035DCD">
        <w:rPr>
          <w:sz w:val="24"/>
          <w:szCs w:val="24"/>
        </w:rPr>
        <w:t>3.4</w:t>
      </w:r>
      <w:r>
        <w:tab/>
      </w:r>
      <w:r w:rsidRPr="4B0DC62E" w:rsidR="702381FE">
        <w:rPr>
          <w:sz w:val="24"/>
          <w:szCs w:val="24"/>
        </w:rPr>
        <w:t>Wymagania na środowisko docelowe</w:t>
      </w:r>
    </w:p>
    <w:p w:rsidRPr="00437B3D" w:rsidR="00437B3D" w:rsidP="585B54EF" w:rsidRDefault="702381FE" w14:paraId="1EDC5B3A" w14:textId="06FFB53A">
      <w:r w:rsidRPr="585B54EF">
        <w:rPr>
          <w:szCs w:val="24"/>
        </w:rPr>
        <w:t xml:space="preserve"> </w:t>
      </w:r>
    </w:p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1961"/>
        <w:gridCol w:w="1957"/>
        <w:gridCol w:w="1402"/>
        <w:gridCol w:w="3656"/>
      </w:tblGrid>
      <w:tr w:rsidR="585B54EF" w:rsidTr="4B0DC62E" w14:paraId="41479425" w14:textId="77777777">
        <w:trPr>
          <w:trHeight w:val="300"/>
        </w:trPr>
        <w:tc>
          <w:tcPr>
            <w:tcW w:w="915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4DEA333C" w14:textId="592239DD">
            <w:r w:rsidRPr="585B54EF"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</w:rPr>
              <w:t>KARTA WYMAGANIA</w:t>
            </w:r>
          </w:p>
        </w:tc>
      </w:tr>
      <w:tr w:rsidR="585B54EF" w:rsidTr="4B0DC62E" w14:paraId="72779D82" w14:textId="77777777">
        <w:trPr>
          <w:trHeight w:val="300"/>
        </w:trPr>
        <w:tc>
          <w:tcPr>
            <w:tcW w:w="19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18112AB9" w14:textId="5BB2B439">
            <w:r w:rsidRPr="585B54EF">
              <w:rPr>
                <w:color w:val="000000" w:themeColor="text1"/>
                <w:sz w:val="20"/>
              </w:rPr>
              <w:t>Identyfikator:</w:t>
            </w:r>
          </w:p>
        </w:tc>
        <w:tc>
          <w:tcPr>
            <w:tcW w:w="19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4CA5D784" w:rsidRDefault="585B54EF" w14:paraId="3121BD53" w14:textId="41CF41DD">
            <w:pPr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4CA5D784" w:rsidR="1C3DDA9D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ŚD01</w:t>
            </w:r>
          </w:p>
        </w:tc>
        <w:tc>
          <w:tcPr>
            <w:tcW w:w="14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32224223" w14:textId="38567DD5">
            <w:r w:rsidRPr="585B54EF">
              <w:rPr>
                <w:color w:val="000000" w:themeColor="text1"/>
                <w:sz w:val="20"/>
              </w:rPr>
              <w:t>Priorytet:</w:t>
            </w:r>
          </w:p>
        </w:tc>
        <w:tc>
          <w:tcPr>
            <w:tcW w:w="37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4CA5D784" w:rsidRDefault="585B54EF" w14:paraId="3A38825C" w14:textId="7540C41B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4CA5D784" w:rsidR="3D7994A6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M</w:t>
            </w:r>
          </w:p>
        </w:tc>
      </w:tr>
      <w:tr w:rsidR="585B54EF" w:rsidTr="4B0DC62E" w14:paraId="77322D64" w14:textId="77777777">
        <w:trPr>
          <w:trHeight w:val="300"/>
        </w:trPr>
        <w:tc>
          <w:tcPr>
            <w:tcW w:w="19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7B366E44" w14:textId="12EC880C">
            <w:r w:rsidRPr="585B54EF">
              <w:rPr>
                <w:color w:val="000000" w:themeColor="text1"/>
                <w:sz w:val="20"/>
              </w:rPr>
              <w:t>Nazwa</w:t>
            </w:r>
          </w:p>
        </w:tc>
        <w:tc>
          <w:tcPr>
            <w:tcW w:w="717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4CA5D784" w:rsidRDefault="585B54EF" w14:paraId="65CECC07" w14:textId="453FAAB9">
            <w:pPr>
              <w:pStyle w:val="Normalny"/>
            </w:pPr>
            <w:r w:rsidRPr="4CA5D784" w:rsidR="1B1EE575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Jednostka przetwarzania obrazu w pojeździe</w:t>
            </w:r>
          </w:p>
        </w:tc>
      </w:tr>
      <w:tr w:rsidR="585B54EF" w:rsidTr="4B0DC62E" w14:paraId="37452559" w14:textId="77777777">
        <w:trPr>
          <w:trHeight w:val="300"/>
        </w:trPr>
        <w:tc>
          <w:tcPr>
            <w:tcW w:w="19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6F983847" w14:textId="2B4057DE">
            <w:r w:rsidRPr="585B54EF">
              <w:rPr>
                <w:color w:val="000000" w:themeColor="text1"/>
                <w:sz w:val="20"/>
              </w:rPr>
              <w:t>Opis</w:t>
            </w:r>
          </w:p>
        </w:tc>
        <w:tc>
          <w:tcPr>
            <w:tcW w:w="717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3D968196" w14:textId="5FCE9FF2">
            <w:r w:rsidRPr="4CA5D784" w:rsidR="4C132523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System musi pracować na komputerze jednopłytkowym (np. NVIDIA Jetson lub dedykowany komputer przemysłowy) zamontowanym w autobusie, zdolnym do obsługi akceleracji sprzętowej dla modeli AI (TensorRT/CUDA).</w:t>
            </w:r>
          </w:p>
        </w:tc>
      </w:tr>
      <w:tr w:rsidR="585B54EF" w:rsidTr="4B0DC62E" w14:paraId="52C25419" w14:textId="77777777">
        <w:trPr>
          <w:trHeight w:val="300"/>
        </w:trPr>
        <w:tc>
          <w:tcPr>
            <w:tcW w:w="19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5FC94E37" w14:textId="44BAC3CF">
            <w:r w:rsidRPr="585B54EF">
              <w:rPr>
                <w:color w:val="000000" w:themeColor="text1"/>
                <w:sz w:val="20"/>
              </w:rPr>
              <w:t>Kryteria akceptacji</w:t>
            </w:r>
          </w:p>
        </w:tc>
        <w:tc>
          <w:tcPr>
            <w:tcW w:w="717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4CA5D784" w:rsidRDefault="585B54EF" w14:paraId="04004CF2" w14:textId="088FDD78">
            <w:pPr>
              <w:pStyle w:val="Normalny"/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</w:pPr>
            <w:r w:rsidRPr="4CA5D784" w:rsidR="4D2D073C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Stabilna praca w zakresie temperatur od -20°C do +60°C. Odporność na wstrząsy i wibracje (standardy </w:t>
            </w:r>
            <w:r w:rsidRPr="4CA5D784" w:rsidR="4D2D073C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au</w:t>
            </w:r>
            <w:r w:rsidRPr="4CA5D784" w:rsidR="4D2D073C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tomotive</w:t>
            </w:r>
            <w:r w:rsidRPr="4CA5D784" w:rsidR="4D2D073C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).</w:t>
            </w:r>
            <w:r w:rsidRPr="4CA5D784" w:rsidR="4D2D073C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System operacyjny Linux</w:t>
            </w:r>
          </w:p>
        </w:tc>
      </w:tr>
      <w:tr w:rsidR="585B54EF" w:rsidTr="4B0DC62E" w14:paraId="76AC9C38" w14:textId="77777777">
        <w:trPr>
          <w:trHeight w:val="300"/>
        </w:trPr>
        <w:tc>
          <w:tcPr>
            <w:tcW w:w="19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14B5AA3E" w14:textId="3BAA2621">
            <w:r w:rsidRPr="585B54EF">
              <w:rPr>
                <w:color w:val="000000" w:themeColor="text1"/>
                <w:sz w:val="20"/>
              </w:rPr>
              <w:t>Udziałowiec</w:t>
            </w:r>
          </w:p>
        </w:tc>
        <w:tc>
          <w:tcPr>
            <w:tcW w:w="717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4B0DC62E" w:rsidRDefault="585B54EF" w14:paraId="35394403" w14:textId="3DC958BB">
            <w:pPr>
              <w:suppressLineNumbers w:val="0"/>
              <w:spacing w:before="0" w:beforeAutospacing="off" w:after="0" w:afterAutospacing="off" w:line="276" w:lineRule="auto"/>
              <w:ind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4B0DC62E" w:rsidR="7425C2BF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UOB 03</w:t>
            </w:r>
          </w:p>
        </w:tc>
      </w:tr>
      <w:tr w:rsidR="585B54EF" w:rsidTr="4B0DC62E" w14:paraId="24B327FA" w14:textId="77777777">
        <w:trPr>
          <w:trHeight w:val="300"/>
        </w:trPr>
        <w:tc>
          <w:tcPr>
            <w:tcW w:w="19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585B54EF" w:rsidP="585B54EF" w:rsidRDefault="585B54EF" w14:paraId="231726B6" w14:textId="4B00AC71">
            <w:r w:rsidRPr="585B54EF">
              <w:rPr>
                <w:color w:val="000000" w:themeColor="text1"/>
                <w:sz w:val="20"/>
              </w:rPr>
              <w:t>Wymagania powiązane</w:t>
            </w:r>
          </w:p>
        </w:tc>
        <w:tc>
          <w:tcPr>
            <w:tcW w:w="717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center"/>
          </w:tcPr>
          <w:p w:rsidR="585B54EF" w:rsidP="684833F4" w:rsidRDefault="585B54EF" w14:paraId="0BDB6A42" w14:textId="01BB48BC">
            <w:pPr>
              <w:pStyle w:val="Normalny"/>
            </w:pPr>
            <w:r w:rsidRPr="4B0DC62E" w:rsidR="457C963F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WF01, WF07, IO1, WO1</w:t>
            </w:r>
          </w:p>
        </w:tc>
      </w:tr>
    </w:tbl>
    <w:p w:rsidR="4CA5D784" w:rsidP="684833F4" w:rsidRDefault="4CA5D784" w14:paraId="367999F3" w14:textId="43BCEE6C">
      <w:pPr>
        <w:pStyle w:val="Nagwek1"/>
        <w:numPr>
          <w:ilvl w:val="0"/>
          <w:numId w:val="0"/>
        </w:numPr>
        <w:spacing w:before="0" w:line="276" w:lineRule="auto"/>
        <w:ind w:left="0" w:hanging="0"/>
        <w:rPr>
          <w:sz w:val="24"/>
          <w:szCs w:val="24"/>
        </w:rPr>
      </w:pPr>
    </w:p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1961"/>
        <w:gridCol w:w="1957"/>
        <w:gridCol w:w="1402"/>
        <w:gridCol w:w="3656"/>
      </w:tblGrid>
      <w:tr w:rsidR="4CA5D784" w:rsidTr="4B0DC62E" w14:paraId="793C6B4C">
        <w:trPr>
          <w:trHeight w:val="300"/>
        </w:trPr>
        <w:tc>
          <w:tcPr>
            <w:tcW w:w="8976" w:type="dxa"/>
            <w:gridSpan w:val="4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404CE372" w14:textId="592239DD">
            <w:r w:rsidRPr="4CA5D784" w:rsidR="4CA5D78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KARTA WYMAGANIA</w:t>
            </w:r>
          </w:p>
        </w:tc>
      </w:tr>
      <w:tr w:rsidR="4CA5D784" w:rsidTr="4B0DC62E" w14:paraId="2127606F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074D2E1A" w14:textId="5BB2B439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Identyfikator:</w:t>
            </w:r>
          </w:p>
        </w:tc>
        <w:tc>
          <w:tcPr>
            <w:tcW w:w="1957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P="145CB02C" w:rsidRDefault="4CA5D784" w14:paraId="6DEC2964" w14:textId="23C6F5EB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145CB02C" w:rsidR="43DB055F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ŚD02</w:t>
            </w:r>
          </w:p>
        </w:tc>
        <w:tc>
          <w:tcPr>
            <w:tcW w:w="1402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3C588AEE" w14:textId="38567DD5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Priorytet:</w:t>
            </w:r>
          </w:p>
        </w:tc>
        <w:tc>
          <w:tcPr>
            <w:tcW w:w="3656" w:type="dxa"/>
            <w:tcBorders>
              <w:top w:val="nil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P="541E6636" w:rsidRDefault="4CA5D784" w14:paraId="4A65CA85" w14:textId="60ABE90C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648141A2" w:rsidR="0E407EF2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M</w:t>
            </w:r>
          </w:p>
        </w:tc>
      </w:tr>
      <w:tr w:rsidR="4CA5D784" w:rsidTr="4B0DC62E" w14:paraId="241FC16F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0334BE04" w14:textId="12EC880C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Nazwa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P="684833F4" w:rsidRDefault="4CA5D784" w14:paraId="6C088100" w14:textId="1C6A5F39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</w:pPr>
            <w:r w:rsidRPr="684833F4" w:rsidR="32CA86E9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Rozwiązania Cloud</w:t>
            </w:r>
          </w:p>
        </w:tc>
      </w:tr>
      <w:tr w:rsidR="4CA5D784" w:rsidTr="4B0DC62E" w14:paraId="38A67107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694EAF41" w14:textId="2B4057DE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Opis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P="54059755" w:rsidRDefault="4CA5D784" w14:paraId="1656C6C7" w14:textId="48A750CD">
            <w:pPr>
              <w:pStyle w:val="Normalny"/>
            </w:pPr>
            <w:r w:rsidRPr="684833F4" w:rsidR="42E296AD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Główna logika systemu oraz baza danych muszą być osadzone w środowisku chmurowym (np. AWS, Azure lub infrastruktura miejska Gdańska) wspierającym konteneryzację.</w:t>
            </w:r>
            <w:r w:rsidRPr="684833F4" w:rsidR="42E296AD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 xml:space="preserve"> </w:t>
            </w:r>
          </w:p>
          <w:p w:rsidR="4CA5D784" w:rsidP="54059755" w:rsidRDefault="4CA5D784" w14:paraId="45A17ED8" w14:textId="16B3A1CD">
            <w:pPr>
              <w:pStyle w:val="Normalny"/>
            </w:pPr>
            <w:r w:rsidRPr="684833F4" w:rsidR="5AE8242F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Skalowalność zasobów w zależności od liczby aktywnych autobusów. System operacyjny serwera: Linux</w:t>
            </w:r>
          </w:p>
        </w:tc>
      </w:tr>
      <w:tr w:rsidR="4CA5D784" w:rsidTr="4B0DC62E" w14:paraId="4D03E004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59FC4F8E" w14:textId="44BAC3CF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Kryteria akceptacji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RDefault="4CA5D784" w14:paraId="4D4E705F" w14:textId="632925B5">
            <w:r w:rsidRPr="4B0DC62E" w:rsidR="0A75C2E0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 xml:space="preserve">AWS i </w:t>
            </w:r>
            <w:r w:rsidRPr="4B0DC62E" w:rsidR="0A75C2E0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Aure</w:t>
            </w:r>
            <w:r w:rsidRPr="4B0DC62E" w:rsidR="0A75C2E0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 xml:space="preserve"> spełniają kryteria. Poza tym są standardem na rynku.</w:t>
            </w:r>
          </w:p>
        </w:tc>
      </w:tr>
      <w:tr w:rsidR="4CA5D784" w:rsidTr="4B0DC62E" w14:paraId="37079D01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5474BFBB" w14:textId="3BAA2621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Udziałowiec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P="4B0DC62E" w:rsidRDefault="4CA5D784" w14:paraId="3222EB2E" w14:textId="239E0ED1">
            <w:pPr>
              <w:suppressLineNumbers w:val="0"/>
              <w:spacing w:before="0" w:beforeAutospacing="off" w:after="0" w:afterAutospacing="off" w:line="276" w:lineRule="auto"/>
              <w:ind/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</w:pPr>
            <w:r w:rsidRPr="4B0DC62E" w:rsidR="233158CC">
              <w:rPr>
                <w:rFonts w:ascii="Arial" w:hAnsi="Arial" w:eastAsia="Arial" w:cs="Arial"/>
                <w:i w:val="1"/>
                <w:iCs w:val="1"/>
                <w:sz w:val="16"/>
                <w:szCs w:val="16"/>
              </w:rPr>
              <w:t>UOB 01</w:t>
            </w:r>
          </w:p>
        </w:tc>
      </w:tr>
      <w:tr w:rsidR="4CA5D784" w:rsidTr="4B0DC62E" w14:paraId="25D037B8">
        <w:trPr>
          <w:trHeight w:val="300"/>
        </w:trPr>
        <w:tc>
          <w:tcPr>
            <w:tcW w:w="1961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4CA5D784" w:rsidRDefault="4CA5D784" w14:paraId="2C04F641" w14:textId="4B00AC71">
            <w:r w:rsidRPr="4CA5D784" w:rsidR="4CA5D784">
              <w:rPr>
                <w:color w:val="000000" w:themeColor="text1" w:themeTint="FF" w:themeShade="FF"/>
                <w:sz w:val="20"/>
                <w:szCs w:val="20"/>
              </w:rPr>
              <w:t>Wymagania powiązane</w:t>
            </w:r>
          </w:p>
        </w:tc>
        <w:tc>
          <w:tcPr>
            <w:tcW w:w="7015" w:type="dxa"/>
            <w:gridSpan w:val="3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left w:w="70" w:type="dxa"/>
              <w:right w:w="70" w:type="dxa"/>
            </w:tcMar>
            <w:vAlign w:val="center"/>
          </w:tcPr>
          <w:p w:rsidR="4CA5D784" w:rsidP="684833F4" w:rsidRDefault="4CA5D784" w14:paraId="36E96EA0" w14:textId="728BABB0">
            <w:pPr>
              <w:pStyle w:val="Normalny"/>
              <w:suppressLineNumbers w:val="0"/>
              <w:bidi w:val="0"/>
              <w:spacing w:before="0" w:beforeAutospacing="off" w:after="0" w:afterAutospacing="off" w:line="276" w:lineRule="auto"/>
              <w:ind w:left="0" w:right="0" w:firstLine="357"/>
              <w:jc w:val="left"/>
            </w:pPr>
            <w:r w:rsidRPr="4B0DC62E" w:rsidR="1F0B0200">
              <w:rPr>
                <w:rFonts w:ascii="Arial" w:hAnsi="Arial" w:eastAsia="Arial" w:cs="Arial"/>
                <w:noProof w:val="0"/>
                <w:sz w:val="16"/>
                <w:szCs w:val="16"/>
                <w:lang w:val="pl-PL"/>
              </w:rPr>
              <w:t>WF04, WO3, IO2, IO4, NF01, NF03</w:t>
            </w:r>
          </w:p>
        </w:tc>
      </w:tr>
    </w:tbl>
    <w:p w:rsidRPr="00437B3D" w:rsidR="00437B3D" w:rsidP="684833F4" w:rsidRDefault="28415FE5" w14:paraId="02A34159" w14:textId="70768729">
      <w:pPr>
        <w:pStyle w:val="Nagwek1"/>
        <w:numPr>
          <w:ilvl w:val="0"/>
          <w:numId w:val="0"/>
        </w:numPr>
        <w:spacing w:before="0" w:line="276" w:lineRule="auto"/>
        <w:ind w:left="0" w:hanging="0"/>
        <w:rPr>
          <w:sz w:val="24"/>
          <w:szCs w:val="24"/>
        </w:rPr>
      </w:pPr>
    </w:p>
    <w:p w:rsidRPr="00437B3D" w:rsidR="00437B3D" w:rsidP="4B0DC62E" w:rsidRDefault="702381FE" w14:paraId="3890C532" w14:textId="7975A0DE">
      <w:pPr>
        <w:pStyle w:val="Nagwek1"/>
        <w:numPr>
          <w:ilvl w:val="0"/>
          <w:numId w:val="0"/>
        </w:numPr>
        <w:spacing w:before="0" w:line="276" w:lineRule="auto"/>
        <w:ind w:left="0"/>
        <w:rPr>
          <w:sz w:val="24"/>
          <w:szCs w:val="24"/>
        </w:rPr>
      </w:pPr>
      <w:r w:rsidRPr="4B0DC62E" w:rsidR="72A3658A">
        <w:rPr>
          <w:sz w:val="24"/>
          <w:szCs w:val="24"/>
        </w:rPr>
        <w:t>5</w:t>
      </w:r>
      <w:r>
        <w:tab/>
      </w:r>
      <w:r w:rsidRPr="4B0DC62E" w:rsidR="702381FE">
        <w:rPr>
          <w:sz w:val="24"/>
          <w:szCs w:val="24"/>
        </w:rPr>
        <w:t>Załączniki</w:t>
      </w:r>
    </w:p>
    <w:p w:rsidRPr="00437B3D" w:rsidR="00437B3D" w:rsidP="585B54EF" w:rsidRDefault="00437B3D" w14:paraId="03A716A8" w14:textId="126EECA2"/>
    <w:sectPr w:rsidRPr="00437B3D" w:rsidR="00437B3D" w:rsidSect="00BD503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orient="portrait"/>
      <w:pgMar w:top="1134" w:right="1134" w:bottom="1418" w:left="1134" w:header="397" w:footer="720" w:gutter="567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C06C8" w:rsidRDefault="009C06C8" w14:paraId="3C42E52E" w14:textId="77777777">
      <w:r>
        <w:separator/>
      </w:r>
    </w:p>
  </w:endnote>
  <w:endnote w:type="continuationSeparator" w:id="0">
    <w:p w:rsidR="009C06C8" w:rsidRDefault="009C06C8" w14:paraId="6E21658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3487" w:rsidRDefault="00613487" w14:paraId="5EBCDE29" w14:textId="7777777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2512D" w:rsidR="00063D0C" w:rsidP="00613487" w:rsidRDefault="0032512D" w14:paraId="38C53D05" w14:textId="392BED95">
    <w:pPr>
      <w:pStyle w:val="Stopka"/>
      <w:pBdr>
        <w:top w:val="single" w:color="000000" w:sz="4" w:space="1"/>
      </w:pBdr>
      <w:tabs>
        <w:tab w:val="clear" w:pos="9072"/>
        <w:tab w:val="center" w:pos="7938"/>
      </w:tabs>
    </w:pPr>
    <w:r>
      <w:rPr>
        <w:rStyle w:val="Numerstrony"/>
        <w:rFonts w:cs="Arial"/>
        <w:sz w:val="16"/>
      </w:rPr>
      <w:fldChar w:fldCharType="begin"/>
    </w:r>
    <w:r>
      <w:rPr>
        <w:rStyle w:val="Numerstrony"/>
        <w:rFonts w:cs="Arial"/>
        <w:sz w:val="16"/>
      </w:rPr>
      <w:instrText xml:space="preserve"> FILENAME </w:instrText>
    </w:r>
    <w:r>
      <w:rPr>
        <w:rStyle w:val="Numerstrony"/>
        <w:rFonts w:cs="Arial"/>
        <w:sz w:val="16"/>
      </w:rPr>
      <w:fldChar w:fldCharType="separate"/>
    </w:r>
    <w:r w:rsidR="00B11D71">
      <w:rPr>
        <w:rStyle w:val="Numerstrony"/>
        <w:rFonts w:cs="Arial"/>
        <w:noProof/>
        <w:sz w:val="16"/>
      </w:rPr>
      <w:t>03_SWS-GrA(XYZ)_v0.docx</w:t>
    </w:r>
    <w:r>
      <w:rPr>
        <w:rStyle w:val="Numerstrony"/>
        <w:rFonts w:ascii="Arial" w:hAnsi="Arial" w:cs="Arial"/>
        <w:sz w:val="16"/>
      </w:rPr>
      <w:fldChar w:fldCharType="end"/>
    </w:r>
    <w:r>
      <w:rPr>
        <w:rStyle w:val="Numerstrony"/>
        <w:rFonts w:ascii="Arial" w:hAnsi="Arial" w:cs="Arial"/>
        <w:sz w:val="16"/>
      </w:rPr>
      <w:t xml:space="preserve"> </w:t>
    </w:r>
    <w:r>
      <w:rPr>
        <w:rFonts w:ascii="Arial" w:hAnsi="Arial" w:cs="Arial"/>
        <w:sz w:val="16"/>
      </w:rPr>
      <w:tab/>
    </w:r>
    <w:r>
      <w:rPr>
        <w:rStyle w:val="Numerstrony"/>
        <w:rFonts w:cs="Arial"/>
        <w:sz w:val="16"/>
      </w:rPr>
      <w:fldChar w:fldCharType="begin"/>
    </w:r>
    <w:r>
      <w:rPr>
        <w:rStyle w:val="Numerstrony"/>
        <w:rFonts w:cs="Arial"/>
        <w:sz w:val="16"/>
      </w:rPr>
      <w:instrText xml:space="preserve"> PAGE </w:instrText>
    </w:r>
    <w:r>
      <w:rPr>
        <w:rStyle w:val="Numerstrony"/>
        <w:rFonts w:cs="Arial"/>
        <w:sz w:val="16"/>
      </w:rPr>
      <w:fldChar w:fldCharType="separate"/>
    </w:r>
    <w:r>
      <w:rPr>
        <w:rStyle w:val="Numerstrony"/>
        <w:rFonts w:cs="Arial"/>
        <w:sz w:val="16"/>
      </w:rPr>
      <w:t>1</w:t>
    </w:r>
    <w:r>
      <w:rPr>
        <w:rStyle w:val="Numerstrony"/>
        <w:rFonts w:ascii="Arial" w:hAnsi="Arial" w:cs="Arial"/>
        <w:sz w:val="16"/>
      </w:rPr>
      <w:fldChar w:fldCharType="end"/>
    </w:r>
    <w:r>
      <w:rPr>
        <w:rStyle w:val="Numerstrony"/>
        <w:rFonts w:ascii="Arial" w:hAnsi="Arial" w:cs="Arial"/>
        <w:sz w:val="16"/>
      </w:rPr>
      <w:t xml:space="preserve"> / </w:t>
    </w:r>
    <w:r>
      <w:rPr>
        <w:rStyle w:val="Numerstrony"/>
        <w:rFonts w:cs="Arial"/>
        <w:sz w:val="16"/>
      </w:rPr>
      <w:fldChar w:fldCharType="begin"/>
    </w:r>
    <w:r>
      <w:rPr>
        <w:rStyle w:val="Numerstrony"/>
        <w:rFonts w:cs="Arial"/>
        <w:sz w:val="16"/>
      </w:rPr>
      <w:instrText xml:space="preserve"> NUMPAGES \*Arabic </w:instrText>
    </w:r>
    <w:r>
      <w:rPr>
        <w:rStyle w:val="Numerstrony"/>
        <w:rFonts w:cs="Arial"/>
        <w:sz w:val="16"/>
      </w:rPr>
      <w:fldChar w:fldCharType="separate"/>
    </w:r>
    <w:r>
      <w:rPr>
        <w:rStyle w:val="Numerstrony"/>
        <w:rFonts w:cs="Arial"/>
        <w:sz w:val="16"/>
      </w:rPr>
      <w:t>1</w:t>
    </w:r>
    <w:r>
      <w:rPr>
        <w:rStyle w:val="Numerstrony"/>
        <w:rFonts w:ascii="Arial" w:hAnsi="Arial" w:cs="Arial"/>
        <w:sz w:val="16"/>
      </w:rPr>
      <w:fldChar w:fldCharType="end"/>
    </w:r>
    <w:r>
      <w:rPr>
        <w:rStyle w:val="Numerstrony"/>
        <w:rFonts w:ascii="Arial" w:hAnsi="Arial" w:cs="Arial"/>
        <w:sz w:val="16"/>
      </w:rPr>
      <w:tab/>
    </w:r>
    <w:r>
      <w:rPr>
        <w:rStyle w:val="Numerstrony"/>
        <w:rFonts w:ascii="Arial" w:hAnsi="Arial" w:cs="Arial"/>
        <w:sz w:val="16"/>
      </w:rPr>
      <w:t xml:space="preserve">Data ostatniego wydruku: </w:t>
    </w:r>
    <w:r w:rsidR="00613487">
      <w:rPr>
        <w:rStyle w:val="Numerstrony"/>
        <w:rFonts w:ascii="Arial" w:hAnsi="Arial" w:cs="Arial"/>
        <w:sz w:val="16"/>
      </w:rPr>
      <w:fldChar w:fldCharType="begin"/>
    </w:r>
    <w:r w:rsidR="00613487">
      <w:rPr>
        <w:rStyle w:val="Numerstrony"/>
        <w:rFonts w:ascii="Arial" w:hAnsi="Arial" w:cs="Arial"/>
        <w:sz w:val="16"/>
      </w:rPr>
      <w:instrText xml:space="preserve"> PRINTDATE  \@ "dd MMM yyyy HH:mm" </w:instrText>
    </w:r>
    <w:r w:rsidR="00613487">
      <w:rPr>
        <w:rStyle w:val="Numerstrony"/>
        <w:rFonts w:ascii="Arial" w:hAnsi="Arial" w:cs="Arial"/>
        <w:sz w:val="16"/>
      </w:rPr>
      <w:fldChar w:fldCharType="separate"/>
    </w:r>
    <w:r w:rsidR="00B11D71">
      <w:rPr>
        <w:rStyle w:val="Numerstrony"/>
        <w:rFonts w:ascii="Arial" w:hAnsi="Arial" w:cs="Arial"/>
        <w:noProof/>
        <w:sz w:val="16"/>
      </w:rPr>
      <w:t>19 mar 2025 08:39</w:t>
    </w:r>
    <w:r w:rsidR="00613487">
      <w:rPr>
        <w:rStyle w:val="Numerstrony"/>
        <w:rFonts w:ascii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3487" w:rsidRDefault="00613487" w14:paraId="1C53F4E7" w14:textId="7777777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C06C8" w:rsidRDefault="009C06C8" w14:paraId="62B6B1E8" w14:textId="77777777">
      <w:r>
        <w:separator/>
      </w:r>
    </w:p>
  </w:footnote>
  <w:footnote w:type="continuationSeparator" w:id="0">
    <w:p w:rsidR="009C06C8" w:rsidRDefault="009C06C8" w14:paraId="0042DB2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3487" w:rsidRDefault="00613487" w14:paraId="652C0D59" w14:textId="77777777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D503A" w:rsidR="00063D0C" w:rsidP="00BD503A" w:rsidRDefault="00063D0C" w14:paraId="00EE5741" w14:textId="77777777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A463E" w:rsidR="00237CBA" w:rsidP="002A463E" w:rsidRDefault="00237CBA" w14:paraId="2551141F" w14:textId="77777777">
    <w:pPr>
      <w:pStyle w:val="Tekstpodstawowy2"/>
      <w:rPr>
        <w:rFonts w:ascii="Courier New" w:hAnsi="Courier New" w:cs="Courier New"/>
        <w:lang w:val="en-GB"/>
      </w:rPr>
    </w:pPr>
  </w:p>
</w:hdr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8">
    <w:nsid w:val="28a2e0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e665d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9bf4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011bf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654121"/>
    <w:multiLevelType w:val="multilevel"/>
    <w:tmpl w:val="819A5086"/>
    <w:lvl w:ilvl="0">
      <w:start w:val="1"/>
      <w:numFmt w:val="decimal"/>
      <w:pStyle w:val="Nagwek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614C4BA"/>
    <w:multiLevelType w:val="hybridMultilevel"/>
    <w:tmpl w:val="FFFFFFFF"/>
    <w:lvl w:ilvl="0" w:tplc="9F447EC0">
      <w:start w:val="1"/>
      <w:numFmt w:val="decimal"/>
      <w:lvlText w:val="%1."/>
      <w:lvlJc w:val="left"/>
      <w:pPr>
        <w:ind w:left="1074" w:hanging="360"/>
      </w:pPr>
    </w:lvl>
    <w:lvl w:ilvl="1" w:tplc="3006B396">
      <w:start w:val="1"/>
      <w:numFmt w:val="decimal"/>
      <w:lvlText w:val="%2.4"/>
      <w:lvlJc w:val="left"/>
      <w:pPr>
        <w:ind w:left="1794" w:hanging="360"/>
      </w:pPr>
    </w:lvl>
    <w:lvl w:ilvl="2" w:tplc="03C02944">
      <w:start w:val="1"/>
      <w:numFmt w:val="lowerRoman"/>
      <w:lvlText w:val="%3."/>
      <w:lvlJc w:val="right"/>
      <w:pPr>
        <w:ind w:left="2514" w:hanging="180"/>
      </w:pPr>
    </w:lvl>
    <w:lvl w:ilvl="3" w:tplc="A0AA3EF6">
      <w:start w:val="1"/>
      <w:numFmt w:val="decimal"/>
      <w:lvlText w:val="%4."/>
      <w:lvlJc w:val="left"/>
      <w:pPr>
        <w:ind w:left="3234" w:hanging="360"/>
      </w:pPr>
    </w:lvl>
    <w:lvl w:ilvl="4" w:tplc="F4EEDEC6">
      <w:start w:val="1"/>
      <w:numFmt w:val="lowerLetter"/>
      <w:lvlText w:val="%5."/>
      <w:lvlJc w:val="left"/>
      <w:pPr>
        <w:ind w:left="3954" w:hanging="360"/>
      </w:pPr>
    </w:lvl>
    <w:lvl w:ilvl="5" w:tplc="D34E0854">
      <w:start w:val="1"/>
      <w:numFmt w:val="lowerRoman"/>
      <w:lvlText w:val="%6."/>
      <w:lvlJc w:val="right"/>
      <w:pPr>
        <w:ind w:left="4674" w:hanging="180"/>
      </w:pPr>
    </w:lvl>
    <w:lvl w:ilvl="6" w:tplc="BEE02B82">
      <w:start w:val="1"/>
      <w:numFmt w:val="decimal"/>
      <w:lvlText w:val="%7."/>
      <w:lvlJc w:val="left"/>
      <w:pPr>
        <w:ind w:left="5394" w:hanging="360"/>
      </w:pPr>
    </w:lvl>
    <w:lvl w:ilvl="7" w:tplc="817AA294">
      <w:start w:val="1"/>
      <w:numFmt w:val="lowerLetter"/>
      <w:lvlText w:val="%8."/>
      <w:lvlJc w:val="left"/>
      <w:pPr>
        <w:ind w:left="6114" w:hanging="360"/>
      </w:pPr>
    </w:lvl>
    <w:lvl w:ilvl="8" w:tplc="82F4491C">
      <w:start w:val="1"/>
      <w:numFmt w:val="lowerRoman"/>
      <w:lvlText w:val="%9."/>
      <w:lvlJc w:val="right"/>
      <w:pPr>
        <w:ind w:left="6834" w:hanging="180"/>
      </w:pPr>
    </w:lvl>
  </w:abstractNum>
  <w:abstractNum w:abstractNumId="2" w15:restartNumberingAfterBreak="0">
    <w:nsid w:val="0B4F16E4"/>
    <w:multiLevelType w:val="hybridMultilevel"/>
    <w:tmpl w:val="21A878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A0EB9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 w:eastAsia="Times New Roman"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DEEDD05"/>
    <w:multiLevelType w:val="hybridMultilevel"/>
    <w:tmpl w:val="FFFFFFFF"/>
    <w:lvl w:ilvl="0" w:tplc="3702BC8A">
      <w:start w:val="1"/>
      <w:numFmt w:val="bullet"/>
      <w:lvlText w:val="·"/>
      <w:lvlJc w:val="left"/>
      <w:pPr>
        <w:ind w:left="1074" w:hanging="360"/>
      </w:pPr>
      <w:rPr>
        <w:rFonts w:hint="default" w:ascii="Symbol" w:hAnsi="Symbol"/>
      </w:rPr>
    </w:lvl>
    <w:lvl w:ilvl="1" w:tplc="7F78AC38">
      <w:start w:val="1"/>
      <w:numFmt w:val="bullet"/>
      <w:lvlText w:val="o"/>
      <w:lvlJc w:val="left"/>
      <w:pPr>
        <w:ind w:left="1794" w:hanging="360"/>
      </w:pPr>
      <w:rPr>
        <w:rFonts w:hint="default" w:ascii="Courier New" w:hAnsi="Courier New"/>
      </w:rPr>
    </w:lvl>
    <w:lvl w:ilvl="2" w:tplc="9124A090">
      <w:start w:val="1"/>
      <w:numFmt w:val="bullet"/>
      <w:lvlText w:val=""/>
      <w:lvlJc w:val="left"/>
      <w:pPr>
        <w:ind w:left="2514" w:hanging="360"/>
      </w:pPr>
      <w:rPr>
        <w:rFonts w:hint="default" w:ascii="Wingdings" w:hAnsi="Wingdings"/>
      </w:rPr>
    </w:lvl>
    <w:lvl w:ilvl="3" w:tplc="668C8C78">
      <w:start w:val="1"/>
      <w:numFmt w:val="bullet"/>
      <w:lvlText w:val=""/>
      <w:lvlJc w:val="left"/>
      <w:pPr>
        <w:ind w:left="3234" w:hanging="360"/>
      </w:pPr>
      <w:rPr>
        <w:rFonts w:hint="default" w:ascii="Symbol" w:hAnsi="Symbol"/>
      </w:rPr>
    </w:lvl>
    <w:lvl w:ilvl="4" w:tplc="5CAE1DC2">
      <w:start w:val="1"/>
      <w:numFmt w:val="bullet"/>
      <w:lvlText w:val="o"/>
      <w:lvlJc w:val="left"/>
      <w:pPr>
        <w:ind w:left="3954" w:hanging="360"/>
      </w:pPr>
      <w:rPr>
        <w:rFonts w:hint="default" w:ascii="Courier New" w:hAnsi="Courier New"/>
      </w:rPr>
    </w:lvl>
    <w:lvl w:ilvl="5" w:tplc="075479EE">
      <w:start w:val="1"/>
      <w:numFmt w:val="bullet"/>
      <w:lvlText w:val=""/>
      <w:lvlJc w:val="left"/>
      <w:pPr>
        <w:ind w:left="4674" w:hanging="360"/>
      </w:pPr>
      <w:rPr>
        <w:rFonts w:hint="default" w:ascii="Wingdings" w:hAnsi="Wingdings"/>
      </w:rPr>
    </w:lvl>
    <w:lvl w:ilvl="6" w:tplc="21C041EC">
      <w:start w:val="1"/>
      <w:numFmt w:val="bullet"/>
      <w:lvlText w:val=""/>
      <w:lvlJc w:val="left"/>
      <w:pPr>
        <w:ind w:left="5394" w:hanging="360"/>
      </w:pPr>
      <w:rPr>
        <w:rFonts w:hint="default" w:ascii="Symbol" w:hAnsi="Symbol"/>
      </w:rPr>
    </w:lvl>
    <w:lvl w:ilvl="7" w:tplc="6F2ED576">
      <w:start w:val="1"/>
      <w:numFmt w:val="bullet"/>
      <w:lvlText w:val="o"/>
      <w:lvlJc w:val="left"/>
      <w:pPr>
        <w:ind w:left="6114" w:hanging="360"/>
      </w:pPr>
      <w:rPr>
        <w:rFonts w:hint="default" w:ascii="Courier New" w:hAnsi="Courier New"/>
      </w:rPr>
    </w:lvl>
    <w:lvl w:ilvl="8" w:tplc="ACA610D8">
      <w:start w:val="1"/>
      <w:numFmt w:val="bullet"/>
      <w:lvlText w:val=""/>
      <w:lvlJc w:val="left"/>
      <w:pPr>
        <w:ind w:left="6834" w:hanging="360"/>
      </w:pPr>
      <w:rPr>
        <w:rFonts w:hint="default" w:ascii="Wingdings" w:hAnsi="Wingdings"/>
      </w:rPr>
    </w:lvl>
  </w:abstractNum>
  <w:abstractNum w:abstractNumId="4" w15:restartNumberingAfterBreak="0">
    <w:nsid w:val="10651347"/>
    <w:multiLevelType w:val="hybridMultilevel"/>
    <w:tmpl w:val="95D0D18C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D4607C"/>
    <w:multiLevelType w:val="hybridMultilevel"/>
    <w:tmpl w:val="FFFFFFFF"/>
    <w:lvl w:ilvl="0" w:tplc="D69C9BC4">
      <w:start w:val="1"/>
      <w:numFmt w:val="bullet"/>
      <w:lvlText w:val=""/>
      <w:lvlJc w:val="left"/>
      <w:pPr>
        <w:ind w:left="717" w:hanging="360"/>
      </w:pPr>
      <w:rPr>
        <w:rFonts w:hint="default" w:ascii="Symbol" w:hAnsi="Symbol"/>
      </w:rPr>
    </w:lvl>
    <w:lvl w:ilvl="1" w:tplc="5A2E2096">
      <w:start w:val="1"/>
      <w:numFmt w:val="bullet"/>
      <w:lvlText w:val="o"/>
      <w:lvlJc w:val="left"/>
      <w:pPr>
        <w:ind w:left="1437" w:hanging="360"/>
      </w:pPr>
      <w:rPr>
        <w:rFonts w:hint="default" w:ascii="Courier New" w:hAnsi="Courier New"/>
      </w:rPr>
    </w:lvl>
    <w:lvl w:ilvl="2" w:tplc="834C7D62">
      <w:start w:val="1"/>
      <w:numFmt w:val="bullet"/>
      <w:lvlText w:val=""/>
      <w:lvlJc w:val="left"/>
      <w:pPr>
        <w:ind w:left="2157" w:hanging="360"/>
      </w:pPr>
      <w:rPr>
        <w:rFonts w:hint="default" w:ascii="Wingdings" w:hAnsi="Wingdings"/>
      </w:rPr>
    </w:lvl>
    <w:lvl w:ilvl="3" w:tplc="82C067A2">
      <w:start w:val="1"/>
      <w:numFmt w:val="bullet"/>
      <w:lvlText w:val=""/>
      <w:lvlJc w:val="left"/>
      <w:pPr>
        <w:ind w:left="2877" w:hanging="360"/>
      </w:pPr>
      <w:rPr>
        <w:rFonts w:hint="default" w:ascii="Symbol" w:hAnsi="Symbol"/>
      </w:rPr>
    </w:lvl>
    <w:lvl w:ilvl="4" w:tplc="411C2708">
      <w:start w:val="1"/>
      <w:numFmt w:val="bullet"/>
      <w:lvlText w:val="o"/>
      <w:lvlJc w:val="left"/>
      <w:pPr>
        <w:ind w:left="3597" w:hanging="360"/>
      </w:pPr>
      <w:rPr>
        <w:rFonts w:hint="default" w:ascii="Courier New" w:hAnsi="Courier New"/>
      </w:rPr>
    </w:lvl>
    <w:lvl w:ilvl="5" w:tplc="D0FCCA1C">
      <w:start w:val="1"/>
      <w:numFmt w:val="bullet"/>
      <w:lvlText w:val=""/>
      <w:lvlJc w:val="left"/>
      <w:pPr>
        <w:ind w:left="4317" w:hanging="360"/>
      </w:pPr>
      <w:rPr>
        <w:rFonts w:hint="default" w:ascii="Wingdings" w:hAnsi="Wingdings"/>
      </w:rPr>
    </w:lvl>
    <w:lvl w:ilvl="6" w:tplc="3ED28ED0">
      <w:start w:val="1"/>
      <w:numFmt w:val="bullet"/>
      <w:lvlText w:val=""/>
      <w:lvlJc w:val="left"/>
      <w:pPr>
        <w:ind w:left="5037" w:hanging="360"/>
      </w:pPr>
      <w:rPr>
        <w:rFonts w:hint="default" w:ascii="Symbol" w:hAnsi="Symbol"/>
      </w:rPr>
    </w:lvl>
    <w:lvl w:ilvl="7" w:tplc="2BE0AB04">
      <w:start w:val="1"/>
      <w:numFmt w:val="bullet"/>
      <w:lvlText w:val="o"/>
      <w:lvlJc w:val="left"/>
      <w:pPr>
        <w:ind w:left="5757" w:hanging="360"/>
      </w:pPr>
      <w:rPr>
        <w:rFonts w:hint="default" w:ascii="Courier New" w:hAnsi="Courier New"/>
      </w:rPr>
    </w:lvl>
    <w:lvl w:ilvl="8" w:tplc="6130DE3C">
      <w:start w:val="1"/>
      <w:numFmt w:val="bullet"/>
      <w:lvlText w:val=""/>
      <w:lvlJc w:val="left"/>
      <w:pPr>
        <w:ind w:left="6477" w:hanging="360"/>
      </w:pPr>
      <w:rPr>
        <w:rFonts w:hint="default" w:ascii="Wingdings" w:hAnsi="Wingdings"/>
      </w:rPr>
    </w:lvl>
  </w:abstractNum>
  <w:abstractNum w:abstractNumId="6" w15:restartNumberingAfterBreak="0">
    <w:nsid w:val="14117FEA"/>
    <w:multiLevelType w:val="multilevel"/>
    <w:tmpl w:val="33C0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246CD221"/>
    <w:multiLevelType w:val="multilevel"/>
    <w:tmpl w:val="FFFFFFFF"/>
    <w:lvl w:ilvl="0">
      <w:start w:val="1"/>
      <w:numFmt w:val="decimal"/>
      <w:lvlText w:val="%1."/>
      <w:lvlJc w:val="left"/>
      <w:pPr>
        <w:ind w:left="1074" w:hanging="360"/>
      </w:pPr>
    </w:lvl>
    <w:lvl w:ilvl="1">
      <w:start w:val="1"/>
      <w:numFmt w:val="lowerLetter"/>
      <w:lvlText w:val="%2."/>
      <w:lvlJc w:val="left"/>
      <w:pPr>
        <w:ind w:left="1794" w:hanging="360"/>
      </w:pPr>
    </w:lvl>
    <w:lvl w:ilvl="2">
      <w:start w:val="1"/>
      <w:numFmt w:val="decimal"/>
      <w:lvlText w:val="%2.%3.2"/>
      <w:lvlJc w:val="left"/>
      <w:pPr>
        <w:ind w:left="2514" w:hanging="180"/>
      </w:pPr>
    </w:lvl>
    <w:lvl w:ilvl="3">
      <w:start w:val="1"/>
      <w:numFmt w:val="decimal"/>
      <w:lvlText w:val="%4."/>
      <w:lvlJc w:val="left"/>
      <w:pPr>
        <w:ind w:left="3234" w:hanging="360"/>
      </w:pPr>
    </w:lvl>
    <w:lvl w:ilvl="4">
      <w:start w:val="1"/>
      <w:numFmt w:val="lowerLetter"/>
      <w:lvlText w:val="%5."/>
      <w:lvlJc w:val="left"/>
      <w:pPr>
        <w:ind w:left="3954" w:hanging="360"/>
      </w:pPr>
    </w:lvl>
    <w:lvl w:ilvl="5">
      <w:start w:val="1"/>
      <w:numFmt w:val="lowerRoman"/>
      <w:lvlText w:val="%6."/>
      <w:lvlJc w:val="right"/>
      <w:pPr>
        <w:ind w:left="4674" w:hanging="180"/>
      </w:pPr>
    </w:lvl>
    <w:lvl w:ilvl="6">
      <w:start w:val="1"/>
      <w:numFmt w:val="decimal"/>
      <w:lvlText w:val="%7."/>
      <w:lvlJc w:val="left"/>
      <w:pPr>
        <w:ind w:left="5394" w:hanging="360"/>
      </w:pPr>
    </w:lvl>
    <w:lvl w:ilvl="7">
      <w:start w:val="1"/>
      <w:numFmt w:val="lowerLetter"/>
      <w:lvlText w:val="%8."/>
      <w:lvlJc w:val="left"/>
      <w:pPr>
        <w:ind w:left="6114" w:hanging="360"/>
      </w:pPr>
    </w:lvl>
    <w:lvl w:ilvl="8">
      <w:start w:val="1"/>
      <w:numFmt w:val="lowerRoman"/>
      <w:lvlText w:val="%9."/>
      <w:lvlJc w:val="right"/>
      <w:pPr>
        <w:ind w:left="6834" w:hanging="180"/>
      </w:pPr>
    </w:lvl>
  </w:abstractNum>
  <w:abstractNum w:abstractNumId="8" w15:restartNumberingAfterBreak="0">
    <w:nsid w:val="24F4EFF3"/>
    <w:multiLevelType w:val="hybridMultilevel"/>
    <w:tmpl w:val="FFFFFFFF"/>
    <w:lvl w:ilvl="0" w:tplc="AB52F150">
      <w:start w:val="1"/>
      <w:numFmt w:val="bullet"/>
      <w:lvlText w:val=""/>
      <w:lvlJc w:val="left"/>
      <w:pPr>
        <w:ind w:left="717" w:hanging="360"/>
      </w:pPr>
      <w:rPr>
        <w:rFonts w:hint="default" w:ascii="Symbol" w:hAnsi="Symbol"/>
      </w:rPr>
    </w:lvl>
    <w:lvl w:ilvl="1" w:tplc="4DFEA2DA">
      <w:start w:val="1"/>
      <w:numFmt w:val="bullet"/>
      <w:lvlText w:val="o"/>
      <w:lvlJc w:val="left"/>
      <w:pPr>
        <w:ind w:left="1437" w:hanging="360"/>
      </w:pPr>
      <w:rPr>
        <w:rFonts w:hint="default" w:ascii="Courier New" w:hAnsi="Courier New"/>
      </w:rPr>
    </w:lvl>
    <w:lvl w:ilvl="2" w:tplc="00D430D8">
      <w:start w:val="1"/>
      <w:numFmt w:val="bullet"/>
      <w:lvlText w:val=""/>
      <w:lvlJc w:val="left"/>
      <w:pPr>
        <w:ind w:left="2157" w:hanging="360"/>
      </w:pPr>
      <w:rPr>
        <w:rFonts w:hint="default" w:ascii="Wingdings" w:hAnsi="Wingdings"/>
      </w:rPr>
    </w:lvl>
    <w:lvl w:ilvl="3" w:tplc="24DC7900">
      <w:start w:val="1"/>
      <w:numFmt w:val="bullet"/>
      <w:lvlText w:val=""/>
      <w:lvlJc w:val="left"/>
      <w:pPr>
        <w:ind w:left="2877" w:hanging="360"/>
      </w:pPr>
      <w:rPr>
        <w:rFonts w:hint="default" w:ascii="Symbol" w:hAnsi="Symbol"/>
      </w:rPr>
    </w:lvl>
    <w:lvl w:ilvl="4" w:tplc="7862AC54">
      <w:start w:val="1"/>
      <w:numFmt w:val="bullet"/>
      <w:lvlText w:val="o"/>
      <w:lvlJc w:val="left"/>
      <w:pPr>
        <w:ind w:left="3597" w:hanging="360"/>
      </w:pPr>
      <w:rPr>
        <w:rFonts w:hint="default" w:ascii="Courier New" w:hAnsi="Courier New"/>
      </w:rPr>
    </w:lvl>
    <w:lvl w:ilvl="5" w:tplc="91EEBB7A">
      <w:start w:val="1"/>
      <w:numFmt w:val="bullet"/>
      <w:lvlText w:val=""/>
      <w:lvlJc w:val="left"/>
      <w:pPr>
        <w:ind w:left="4317" w:hanging="360"/>
      </w:pPr>
      <w:rPr>
        <w:rFonts w:hint="default" w:ascii="Wingdings" w:hAnsi="Wingdings"/>
      </w:rPr>
    </w:lvl>
    <w:lvl w:ilvl="6" w:tplc="D4348B56">
      <w:start w:val="1"/>
      <w:numFmt w:val="bullet"/>
      <w:lvlText w:val=""/>
      <w:lvlJc w:val="left"/>
      <w:pPr>
        <w:ind w:left="5037" w:hanging="360"/>
      </w:pPr>
      <w:rPr>
        <w:rFonts w:hint="default" w:ascii="Symbol" w:hAnsi="Symbol"/>
      </w:rPr>
    </w:lvl>
    <w:lvl w:ilvl="7" w:tplc="C9ECF198">
      <w:start w:val="1"/>
      <w:numFmt w:val="bullet"/>
      <w:lvlText w:val="o"/>
      <w:lvlJc w:val="left"/>
      <w:pPr>
        <w:ind w:left="5757" w:hanging="360"/>
      </w:pPr>
      <w:rPr>
        <w:rFonts w:hint="default" w:ascii="Courier New" w:hAnsi="Courier New"/>
      </w:rPr>
    </w:lvl>
    <w:lvl w:ilvl="8" w:tplc="F98ADBE2">
      <w:start w:val="1"/>
      <w:numFmt w:val="bullet"/>
      <w:lvlText w:val=""/>
      <w:lvlJc w:val="left"/>
      <w:pPr>
        <w:ind w:left="6477" w:hanging="360"/>
      </w:pPr>
      <w:rPr>
        <w:rFonts w:hint="default" w:ascii="Wingdings" w:hAnsi="Wingdings"/>
      </w:rPr>
    </w:lvl>
  </w:abstractNum>
  <w:abstractNum w:abstractNumId="9" w15:restartNumberingAfterBreak="0">
    <w:nsid w:val="2A34A4A6"/>
    <w:multiLevelType w:val="hybridMultilevel"/>
    <w:tmpl w:val="FFFFFFFF"/>
    <w:lvl w:ilvl="0" w:tplc="EACC4DAE">
      <w:start w:val="1"/>
      <w:numFmt w:val="bullet"/>
      <w:lvlText w:val="·"/>
      <w:lvlJc w:val="left"/>
      <w:pPr>
        <w:ind w:left="1074" w:hanging="360"/>
      </w:pPr>
      <w:rPr>
        <w:rFonts w:hint="default" w:ascii="Symbol" w:hAnsi="Symbol"/>
      </w:rPr>
    </w:lvl>
    <w:lvl w:ilvl="1" w:tplc="A094DF6A">
      <w:start w:val="1"/>
      <w:numFmt w:val="bullet"/>
      <w:lvlText w:val="o"/>
      <w:lvlJc w:val="left"/>
      <w:pPr>
        <w:ind w:left="1794" w:hanging="360"/>
      </w:pPr>
      <w:rPr>
        <w:rFonts w:hint="default" w:ascii="Courier New" w:hAnsi="Courier New"/>
      </w:rPr>
    </w:lvl>
    <w:lvl w:ilvl="2" w:tplc="6406A1D0">
      <w:start w:val="1"/>
      <w:numFmt w:val="bullet"/>
      <w:lvlText w:val=""/>
      <w:lvlJc w:val="left"/>
      <w:pPr>
        <w:ind w:left="2514" w:hanging="360"/>
      </w:pPr>
      <w:rPr>
        <w:rFonts w:hint="default" w:ascii="Wingdings" w:hAnsi="Wingdings"/>
      </w:rPr>
    </w:lvl>
    <w:lvl w:ilvl="3" w:tplc="3E6C436E">
      <w:start w:val="1"/>
      <w:numFmt w:val="bullet"/>
      <w:lvlText w:val=""/>
      <w:lvlJc w:val="left"/>
      <w:pPr>
        <w:ind w:left="3234" w:hanging="360"/>
      </w:pPr>
      <w:rPr>
        <w:rFonts w:hint="default" w:ascii="Symbol" w:hAnsi="Symbol"/>
      </w:rPr>
    </w:lvl>
    <w:lvl w:ilvl="4" w:tplc="678A6F04">
      <w:start w:val="1"/>
      <w:numFmt w:val="bullet"/>
      <w:lvlText w:val="o"/>
      <w:lvlJc w:val="left"/>
      <w:pPr>
        <w:ind w:left="3954" w:hanging="360"/>
      </w:pPr>
      <w:rPr>
        <w:rFonts w:hint="default" w:ascii="Courier New" w:hAnsi="Courier New"/>
      </w:rPr>
    </w:lvl>
    <w:lvl w:ilvl="5" w:tplc="872AD91E">
      <w:start w:val="1"/>
      <w:numFmt w:val="bullet"/>
      <w:lvlText w:val=""/>
      <w:lvlJc w:val="left"/>
      <w:pPr>
        <w:ind w:left="4674" w:hanging="360"/>
      </w:pPr>
      <w:rPr>
        <w:rFonts w:hint="default" w:ascii="Wingdings" w:hAnsi="Wingdings"/>
      </w:rPr>
    </w:lvl>
    <w:lvl w:ilvl="6" w:tplc="E1B6AB32">
      <w:start w:val="1"/>
      <w:numFmt w:val="bullet"/>
      <w:lvlText w:val=""/>
      <w:lvlJc w:val="left"/>
      <w:pPr>
        <w:ind w:left="5394" w:hanging="360"/>
      </w:pPr>
      <w:rPr>
        <w:rFonts w:hint="default" w:ascii="Symbol" w:hAnsi="Symbol"/>
      </w:rPr>
    </w:lvl>
    <w:lvl w:ilvl="7" w:tplc="07022CC8">
      <w:start w:val="1"/>
      <w:numFmt w:val="bullet"/>
      <w:lvlText w:val="o"/>
      <w:lvlJc w:val="left"/>
      <w:pPr>
        <w:ind w:left="6114" w:hanging="360"/>
      </w:pPr>
      <w:rPr>
        <w:rFonts w:hint="default" w:ascii="Courier New" w:hAnsi="Courier New"/>
      </w:rPr>
    </w:lvl>
    <w:lvl w:ilvl="8" w:tplc="5C965418">
      <w:start w:val="1"/>
      <w:numFmt w:val="bullet"/>
      <w:lvlText w:val=""/>
      <w:lvlJc w:val="left"/>
      <w:pPr>
        <w:ind w:left="6834" w:hanging="360"/>
      </w:pPr>
      <w:rPr>
        <w:rFonts w:hint="default" w:ascii="Wingdings" w:hAnsi="Wingdings"/>
      </w:rPr>
    </w:lvl>
  </w:abstractNum>
  <w:abstractNum w:abstractNumId="10" w15:restartNumberingAfterBreak="0">
    <w:nsid w:val="3034FF4A"/>
    <w:multiLevelType w:val="hybridMultilevel"/>
    <w:tmpl w:val="FFFFFFFF"/>
    <w:lvl w:ilvl="0" w:tplc="03A8B5D2">
      <w:start w:val="1"/>
      <w:numFmt w:val="decimal"/>
      <w:lvlText w:val="%1."/>
      <w:lvlJc w:val="left"/>
      <w:pPr>
        <w:ind w:left="1074" w:hanging="360"/>
      </w:pPr>
    </w:lvl>
    <w:lvl w:ilvl="1" w:tplc="C7CC57DC">
      <w:start w:val="1"/>
      <w:numFmt w:val="decimal"/>
      <w:lvlText w:val="%2.5"/>
      <w:lvlJc w:val="left"/>
      <w:pPr>
        <w:ind w:left="1794" w:hanging="360"/>
      </w:pPr>
    </w:lvl>
    <w:lvl w:ilvl="2" w:tplc="060C3D72">
      <w:start w:val="1"/>
      <w:numFmt w:val="lowerRoman"/>
      <w:lvlText w:val="%3."/>
      <w:lvlJc w:val="right"/>
      <w:pPr>
        <w:ind w:left="2514" w:hanging="180"/>
      </w:pPr>
    </w:lvl>
    <w:lvl w:ilvl="3" w:tplc="96C0D8DC">
      <w:start w:val="1"/>
      <w:numFmt w:val="decimal"/>
      <w:lvlText w:val="%4."/>
      <w:lvlJc w:val="left"/>
      <w:pPr>
        <w:ind w:left="3234" w:hanging="360"/>
      </w:pPr>
    </w:lvl>
    <w:lvl w:ilvl="4" w:tplc="E9726E7C">
      <w:start w:val="1"/>
      <w:numFmt w:val="lowerLetter"/>
      <w:lvlText w:val="%5."/>
      <w:lvlJc w:val="left"/>
      <w:pPr>
        <w:ind w:left="3954" w:hanging="360"/>
      </w:pPr>
    </w:lvl>
    <w:lvl w:ilvl="5" w:tplc="094015A0">
      <w:start w:val="1"/>
      <w:numFmt w:val="lowerRoman"/>
      <w:lvlText w:val="%6."/>
      <w:lvlJc w:val="right"/>
      <w:pPr>
        <w:ind w:left="4674" w:hanging="180"/>
      </w:pPr>
    </w:lvl>
    <w:lvl w:ilvl="6" w:tplc="10C807AA">
      <w:start w:val="1"/>
      <w:numFmt w:val="decimal"/>
      <w:lvlText w:val="%7."/>
      <w:lvlJc w:val="left"/>
      <w:pPr>
        <w:ind w:left="5394" w:hanging="360"/>
      </w:pPr>
    </w:lvl>
    <w:lvl w:ilvl="7" w:tplc="6FD6CD94">
      <w:start w:val="1"/>
      <w:numFmt w:val="lowerLetter"/>
      <w:lvlText w:val="%8."/>
      <w:lvlJc w:val="left"/>
      <w:pPr>
        <w:ind w:left="6114" w:hanging="360"/>
      </w:pPr>
    </w:lvl>
    <w:lvl w:ilvl="8" w:tplc="4FBA187C">
      <w:start w:val="1"/>
      <w:numFmt w:val="lowerRoman"/>
      <w:lvlText w:val="%9."/>
      <w:lvlJc w:val="right"/>
      <w:pPr>
        <w:ind w:left="6834" w:hanging="180"/>
      </w:pPr>
    </w:lvl>
  </w:abstractNum>
  <w:abstractNum w:abstractNumId="11" w15:restartNumberingAfterBreak="0">
    <w:nsid w:val="33910162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2" w15:restartNumberingAfterBreak="0">
    <w:nsid w:val="39CB313F"/>
    <w:multiLevelType w:val="multilevel"/>
    <w:tmpl w:val="FFFFFFFF"/>
    <w:lvl w:ilvl="0">
      <w:start w:val="1"/>
      <w:numFmt w:val="decimal"/>
      <w:lvlText w:val="5"/>
      <w:lvlJc w:val="left"/>
      <w:pPr>
        <w:ind w:left="1074" w:hanging="360"/>
      </w:pPr>
    </w:lvl>
    <w:lvl w:ilvl="1">
      <w:start w:val="1"/>
      <w:numFmt w:val="decimal"/>
      <w:lvlText w:val="%2.4"/>
      <w:lvlJc w:val="left"/>
      <w:pPr>
        <w:ind w:left="1794" w:hanging="360"/>
      </w:pPr>
    </w:lvl>
    <w:lvl w:ilvl="2">
      <w:start w:val="1"/>
      <w:numFmt w:val="decimal"/>
      <w:lvlText w:val="%2.%3.1"/>
      <w:lvlJc w:val="left"/>
      <w:pPr>
        <w:ind w:left="2514" w:hanging="180"/>
      </w:pPr>
    </w:lvl>
    <w:lvl w:ilvl="3">
      <w:start w:val="1"/>
      <w:numFmt w:val="decimal"/>
      <w:lvlText w:val="%4."/>
      <w:lvlJc w:val="left"/>
      <w:pPr>
        <w:ind w:left="3234" w:hanging="360"/>
      </w:pPr>
    </w:lvl>
    <w:lvl w:ilvl="4">
      <w:start w:val="1"/>
      <w:numFmt w:val="lowerLetter"/>
      <w:lvlText w:val="%5."/>
      <w:lvlJc w:val="left"/>
      <w:pPr>
        <w:ind w:left="3954" w:hanging="360"/>
      </w:pPr>
    </w:lvl>
    <w:lvl w:ilvl="5">
      <w:start w:val="1"/>
      <w:numFmt w:val="lowerRoman"/>
      <w:lvlText w:val="%6."/>
      <w:lvlJc w:val="right"/>
      <w:pPr>
        <w:ind w:left="4674" w:hanging="180"/>
      </w:pPr>
    </w:lvl>
    <w:lvl w:ilvl="6">
      <w:start w:val="1"/>
      <w:numFmt w:val="decimal"/>
      <w:lvlText w:val="%7."/>
      <w:lvlJc w:val="left"/>
      <w:pPr>
        <w:ind w:left="5394" w:hanging="360"/>
      </w:pPr>
    </w:lvl>
    <w:lvl w:ilvl="7">
      <w:start w:val="1"/>
      <w:numFmt w:val="lowerLetter"/>
      <w:lvlText w:val="%8."/>
      <w:lvlJc w:val="left"/>
      <w:pPr>
        <w:ind w:left="6114" w:hanging="360"/>
      </w:pPr>
    </w:lvl>
    <w:lvl w:ilvl="8">
      <w:start w:val="1"/>
      <w:numFmt w:val="lowerRoman"/>
      <w:lvlText w:val="%9."/>
      <w:lvlJc w:val="right"/>
      <w:pPr>
        <w:ind w:left="6834" w:hanging="180"/>
      </w:pPr>
    </w:lvl>
  </w:abstractNum>
  <w:abstractNum w:abstractNumId="13" w15:restartNumberingAfterBreak="0">
    <w:nsid w:val="3D2042B1"/>
    <w:multiLevelType w:val="hybridMultilevel"/>
    <w:tmpl w:val="B2A62594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D2B63BC"/>
    <w:multiLevelType w:val="hybridMultilevel"/>
    <w:tmpl w:val="DCCAB54C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11210D9"/>
    <w:multiLevelType w:val="hybridMultilevel"/>
    <w:tmpl w:val="C99C04CC"/>
    <w:lvl w:ilvl="0" w:tplc="472CB0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321C334"/>
    <w:multiLevelType w:val="hybridMultilevel"/>
    <w:tmpl w:val="FFFFFFFF"/>
    <w:lvl w:ilvl="0" w:tplc="CB561E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E2E9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FEEC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D2A2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21AE2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8EDC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EC4E1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A848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943B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AF8D96"/>
    <w:multiLevelType w:val="hybridMultilevel"/>
    <w:tmpl w:val="FFFFFFFF"/>
    <w:lvl w:ilvl="0" w:tplc="C93C8670">
      <w:start w:val="1"/>
      <w:numFmt w:val="bullet"/>
      <w:lvlText w:val="·"/>
      <w:lvlJc w:val="left"/>
      <w:pPr>
        <w:ind w:left="1074" w:hanging="360"/>
      </w:pPr>
      <w:rPr>
        <w:rFonts w:hint="default" w:ascii="Symbol" w:hAnsi="Symbol"/>
      </w:rPr>
    </w:lvl>
    <w:lvl w:ilvl="1" w:tplc="1548D1DE">
      <w:start w:val="1"/>
      <w:numFmt w:val="bullet"/>
      <w:lvlText w:val="o"/>
      <w:lvlJc w:val="left"/>
      <w:pPr>
        <w:ind w:left="1794" w:hanging="360"/>
      </w:pPr>
      <w:rPr>
        <w:rFonts w:hint="default" w:ascii="Courier New" w:hAnsi="Courier New"/>
      </w:rPr>
    </w:lvl>
    <w:lvl w:ilvl="2" w:tplc="CDEC96A8">
      <w:start w:val="1"/>
      <w:numFmt w:val="bullet"/>
      <w:lvlText w:val=""/>
      <w:lvlJc w:val="left"/>
      <w:pPr>
        <w:ind w:left="2514" w:hanging="360"/>
      </w:pPr>
      <w:rPr>
        <w:rFonts w:hint="default" w:ascii="Wingdings" w:hAnsi="Wingdings"/>
      </w:rPr>
    </w:lvl>
    <w:lvl w:ilvl="3" w:tplc="1682D5F8">
      <w:start w:val="1"/>
      <w:numFmt w:val="bullet"/>
      <w:lvlText w:val=""/>
      <w:lvlJc w:val="left"/>
      <w:pPr>
        <w:ind w:left="3234" w:hanging="360"/>
      </w:pPr>
      <w:rPr>
        <w:rFonts w:hint="default" w:ascii="Symbol" w:hAnsi="Symbol"/>
      </w:rPr>
    </w:lvl>
    <w:lvl w:ilvl="4" w:tplc="2098DC24">
      <w:start w:val="1"/>
      <w:numFmt w:val="bullet"/>
      <w:lvlText w:val="o"/>
      <w:lvlJc w:val="left"/>
      <w:pPr>
        <w:ind w:left="3954" w:hanging="360"/>
      </w:pPr>
      <w:rPr>
        <w:rFonts w:hint="default" w:ascii="Courier New" w:hAnsi="Courier New"/>
      </w:rPr>
    </w:lvl>
    <w:lvl w:ilvl="5" w:tplc="EC866EB4">
      <w:start w:val="1"/>
      <w:numFmt w:val="bullet"/>
      <w:lvlText w:val=""/>
      <w:lvlJc w:val="left"/>
      <w:pPr>
        <w:ind w:left="4674" w:hanging="360"/>
      </w:pPr>
      <w:rPr>
        <w:rFonts w:hint="default" w:ascii="Wingdings" w:hAnsi="Wingdings"/>
      </w:rPr>
    </w:lvl>
    <w:lvl w:ilvl="6" w:tplc="752EF28E">
      <w:start w:val="1"/>
      <w:numFmt w:val="bullet"/>
      <w:lvlText w:val=""/>
      <w:lvlJc w:val="left"/>
      <w:pPr>
        <w:ind w:left="5394" w:hanging="360"/>
      </w:pPr>
      <w:rPr>
        <w:rFonts w:hint="default" w:ascii="Symbol" w:hAnsi="Symbol"/>
      </w:rPr>
    </w:lvl>
    <w:lvl w:ilvl="7" w:tplc="DB78064C">
      <w:start w:val="1"/>
      <w:numFmt w:val="bullet"/>
      <w:lvlText w:val="o"/>
      <w:lvlJc w:val="left"/>
      <w:pPr>
        <w:ind w:left="6114" w:hanging="360"/>
      </w:pPr>
      <w:rPr>
        <w:rFonts w:hint="default" w:ascii="Courier New" w:hAnsi="Courier New"/>
      </w:rPr>
    </w:lvl>
    <w:lvl w:ilvl="8" w:tplc="F1A83EF0">
      <w:start w:val="1"/>
      <w:numFmt w:val="bullet"/>
      <w:lvlText w:val=""/>
      <w:lvlJc w:val="left"/>
      <w:pPr>
        <w:ind w:left="6834" w:hanging="360"/>
      </w:pPr>
      <w:rPr>
        <w:rFonts w:hint="default" w:ascii="Wingdings" w:hAnsi="Wingdings"/>
      </w:rPr>
    </w:lvl>
  </w:abstractNum>
  <w:abstractNum w:abstractNumId="18" w15:restartNumberingAfterBreak="0">
    <w:nsid w:val="5546E03A"/>
    <w:multiLevelType w:val="hybridMultilevel"/>
    <w:tmpl w:val="FFFFFFFF"/>
    <w:lvl w:ilvl="0" w:tplc="D99A6F96">
      <w:start w:val="1"/>
      <w:numFmt w:val="decimal"/>
      <w:lvlText w:val="%1."/>
      <w:lvlJc w:val="left"/>
      <w:pPr>
        <w:ind w:left="1074" w:hanging="360"/>
      </w:pPr>
    </w:lvl>
    <w:lvl w:ilvl="1" w:tplc="47EA6B7E">
      <w:start w:val="1"/>
      <w:numFmt w:val="decimal"/>
      <w:lvlText w:val="%2.3"/>
      <w:lvlJc w:val="left"/>
      <w:pPr>
        <w:ind w:left="1794" w:hanging="360"/>
      </w:pPr>
    </w:lvl>
    <w:lvl w:ilvl="2" w:tplc="588AFD18">
      <w:start w:val="1"/>
      <w:numFmt w:val="lowerRoman"/>
      <w:lvlText w:val="%3."/>
      <w:lvlJc w:val="right"/>
      <w:pPr>
        <w:ind w:left="2514" w:hanging="180"/>
      </w:pPr>
    </w:lvl>
    <w:lvl w:ilvl="3" w:tplc="2788E424">
      <w:start w:val="1"/>
      <w:numFmt w:val="decimal"/>
      <w:lvlText w:val="%4."/>
      <w:lvlJc w:val="left"/>
      <w:pPr>
        <w:ind w:left="3234" w:hanging="360"/>
      </w:pPr>
    </w:lvl>
    <w:lvl w:ilvl="4" w:tplc="FD0EAC22">
      <w:start w:val="1"/>
      <w:numFmt w:val="lowerLetter"/>
      <w:lvlText w:val="%5."/>
      <w:lvlJc w:val="left"/>
      <w:pPr>
        <w:ind w:left="3954" w:hanging="360"/>
      </w:pPr>
    </w:lvl>
    <w:lvl w:ilvl="5" w:tplc="1B68B18E">
      <w:start w:val="1"/>
      <w:numFmt w:val="lowerRoman"/>
      <w:lvlText w:val="%6."/>
      <w:lvlJc w:val="right"/>
      <w:pPr>
        <w:ind w:left="4674" w:hanging="180"/>
      </w:pPr>
    </w:lvl>
    <w:lvl w:ilvl="6" w:tplc="0B1456F6">
      <w:start w:val="1"/>
      <w:numFmt w:val="decimal"/>
      <w:lvlText w:val="%7."/>
      <w:lvlJc w:val="left"/>
      <w:pPr>
        <w:ind w:left="5394" w:hanging="360"/>
      </w:pPr>
    </w:lvl>
    <w:lvl w:ilvl="7" w:tplc="728CEA78">
      <w:start w:val="1"/>
      <w:numFmt w:val="lowerLetter"/>
      <w:lvlText w:val="%8."/>
      <w:lvlJc w:val="left"/>
      <w:pPr>
        <w:ind w:left="6114" w:hanging="360"/>
      </w:pPr>
    </w:lvl>
    <w:lvl w:ilvl="8" w:tplc="7D582582">
      <w:start w:val="1"/>
      <w:numFmt w:val="lowerRoman"/>
      <w:lvlText w:val="%9."/>
      <w:lvlJc w:val="right"/>
      <w:pPr>
        <w:ind w:left="6834" w:hanging="180"/>
      </w:pPr>
    </w:lvl>
  </w:abstractNum>
  <w:abstractNum w:abstractNumId="19" w15:restartNumberingAfterBreak="0">
    <w:nsid w:val="5CB145CF"/>
    <w:multiLevelType w:val="multilevel"/>
    <w:tmpl w:val="0415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0" w15:restartNumberingAfterBreak="0">
    <w:nsid w:val="62A108C1"/>
    <w:multiLevelType w:val="multilevel"/>
    <w:tmpl w:val="4F782C7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6642D008"/>
    <w:multiLevelType w:val="hybridMultilevel"/>
    <w:tmpl w:val="FFFFFFFF"/>
    <w:lvl w:ilvl="0" w:tplc="269C9C4C">
      <w:start w:val="1"/>
      <w:numFmt w:val="bullet"/>
      <w:lvlText w:val="·"/>
      <w:lvlJc w:val="left"/>
      <w:pPr>
        <w:ind w:left="1074" w:hanging="360"/>
      </w:pPr>
      <w:rPr>
        <w:rFonts w:hint="default" w:ascii="Symbol" w:hAnsi="Symbol"/>
      </w:rPr>
    </w:lvl>
    <w:lvl w:ilvl="1" w:tplc="892A8EFC">
      <w:start w:val="1"/>
      <w:numFmt w:val="bullet"/>
      <w:lvlText w:val="o"/>
      <w:lvlJc w:val="left"/>
      <w:pPr>
        <w:ind w:left="1794" w:hanging="360"/>
      </w:pPr>
      <w:rPr>
        <w:rFonts w:hint="default" w:ascii="Courier New" w:hAnsi="Courier New"/>
      </w:rPr>
    </w:lvl>
    <w:lvl w:ilvl="2" w:tplc="D1A8C528">
      <w:start w:val="1"/>
      <w:numFmt w:val="bullet"/>
      <w:lvlText w:val=""/>
      <w:lvlJc w:val="left"/>
      <w:pPr>
        <w:ind w:left="2514" w:hanging="360"/>
      </w:pPr>
      <w:rPr>
        <w:rFonts w:hint="default" w:ascii="Wingdings" w:hAnsi="Wingdings"/>
      </w:rPr>
    </w:lvl>
    <w:lvl w:ilvl="3" w:tplc="0C487652">
      <w:start w:val="1"/>
      <w:numFmt w:val="bullet"/>
      <w:lvlText w:val=""/>
      <w:lvlJc w:val="left"/>
      <w:pPr>
        <w:ind w:left="3234" w:hanging="360"/>
      </w:pPr>
      <w:rPr>
        <w:rFonts w:hint="default" w:ascii="Symbol" w:hAnsi="Symbol"/>
      </w:rPr>
    </w:lvl>
    <w:lvl w:ilvl="4" w:tplc="8266E8CE">
      <w:start w:val="1"/>
      <w:numFmt w:val="bullet"/>
      <w:lvlText w:val="o"/>
      <w:lvlJc w:val="left"/>
      <w:pPr>
        <w:ind w:left="3954" w:hanging="360"/>
      </w:pPr>
      <w:rPr>
        <w:rFonts w:hint="default" w:ascii="Courier New" w:hAnsi="Courier New"/>
      </w:rPr>
    </w:lvl>
    <w:lvl w:ilvl="5" w:tplc="C3B8E938">
      <w:start w:val="1"/>
      <w:numFmt w:val="bullet"/>
      <w:lvlText w:val=""/>
      <w:lvlJc w:val="left"/>
      <w:pPr>
        <w:ind w:left="4674" w:hanging="360"/>
      </w:pPr>
      <w:rPr>
        <w:rFonts w:hint="default" w:ascii="Wingdings" w:hAnsi="Wingdings"/>
      </w:rPr>
    </w:lvl>
    <w:lvl w:ilvl="6" w:tplc="D0DE6938">
      <w:start w:val="1"/>
      <w:numFmt w:val="bullet"/>
      <w:lvlText w:val=""/>
      <w:lvlJc w:val="left"/>
      <w:pPr>
        <w:ind w:left="5394" w:hanging="360"/>
      </w:pPr>
      <w:rPr>
        <w:rFonts w:hint="default" w:ascii="Symbol" w:hAnsi="Symbol"/>
      </w:rPr>
    </w:lvl>
    <w:lvl w:ilvl="7" w:tplc="E0EC7072">
      <w:start w:val="1"/>
      <w:numFmt w:val="bullet"/>
      <w:lvlText w:val="o"/>
      <w:lvlJc w:val="left"/>
      <w:pPr>
        <w:ind w:left="6114" w:hanging="360"/>
      </w:pPr>
      <w:rPr>
        <w:rFonts w:hint="default" w:ascii="Courier New" w:hAnsi="Courier New"/>
      </w:rPr>
    </w:lvl>
    <w:lvl w:ilvl="8" w:tplc="4BAA1038">
      <w:start w:val="1"/>
      <w:numFmt w:val="bullet"/>
      <w:lvlText w:val=""/>
      <w:lvlJc w:val="left"/>
      <w:pPr>
        <w:ind w:left="6834" w:hanging="360"/>
      </w:pPr>
      <w:rPr>
        <w:rFonts w:hint="default" w:ascii="Wingdings" w:hAnsi="Wingdings"/>
      </w:rPr>
    </w:lvl>
  </w:abstractNum>
  <w:abstractNum w:abstractNumId="22" w15:restartNumberingAfterBreak="0">
    <w:nsid w:val="718E52D0"/>
    <w:multiLevelType w:val="hybridMultilevel"/>
    <w:tmpl w:val="FFFFFFFF"/>
    <w:lvl w:ilvl="0" w:tplc="45C29A84">
      <w:start w:val="1"/>
      <w:numFmt w:val="bullet"/>
      <w:lvlText w:val=""/>
      <w:lvlJc w:val="left"/>
      <w:pPr>
        <w:ind w:left="717" w:hanging="360"/>
      </w:pPr>
      <w:rPr>
        <w:rFonts w:hint="default" w:ascii="Symbol" w:hAnsi="Symbol"/>
      </w:rPr>
    </w:lvl>
    <w:lvl w:ilvl="1" w:tplc="4BF45804">
      <w:start w:val="1"/>
      <w:numFmt w:val="bullet"/>
      <w:lvlText w:val="o"/>
      <w:lvlJc w:val="left"/>
      <w:pPr>
        <w:ind w:left="1437" w:hanging="360"/>
      </w:pPr>
      <w:rPr>
        <w:rFonts w:hint="default" w:ascii="Courier New" w:hAnsi="Courier New"/>
      </w:rPr>
    </w:lvl>
    <w:lvl w:ilvl="2" w:tplc="EE3AACA8">
      <w:start w:val="1"/>
      <w:numFmt w:val="bullet"/>
      <w:lvlText w:val=""/>
      <w:lvlJc w:val="left"/>
      <w:pPr>
        <w:ind w:left="2157" w:hanging="360"/>
      </w:pPr>
      <w:rPr>
        <w:rFonts w:hint="default" w:ascii="Wingdings" w:hAnsi="Wingdings"/>
      </w:rPr>
    </w:lvl>
    <w:lvl w:ilvl="3" w:tplc="53F69730">
      <w:start w:val="1"/>
      <w:numFmt w:val="bullet"/>
      <w:lvlText w:val=""/>
      <w:lvlJc w:val="left"/>
      <w:pPr>
        <w:ind w:left="2877" w:hanging="360"/>
      </w:pPr>
      <w:rPr>
        <w:rFonts w:hint="default" w:ascii="Symbol" w:hAnsi="Symbol"/>
      </w:rPr>
    </w:lvl>
    <w:lvl w:ilvl="4" w:tplc="8EB8CB3C">
      <w:start w:val="1"/>
      <w:numFmt w:val="bullet"/>
      <w:lvlText w:val="o"/>
      <w:lvlJc w:val="left"/>
      <w:pPr>
        <w:ind w:left="3597" w:hanging="360"/>
      </w:pPr>
      <w:rPr>
        <w:rFonts w:hint="default" w:ascii="Courier New" w:hAnsi="Courier New"/>
      </w:rPr>
    </w:lvl>
    <w:lvl w:ilvl="5" w:tplc="78E0A892">
      <w:start w:val="1"/>
      <w:numFmt w:val="bullet"/>
      <w:lvlText w:val=""/>
      <w:lvlJc w:val="left"/>
      <w:pPr>
        <w:ind w:left="4317" w:hanging="360"/>
      </w:pPr>
      <w:rPr>
        <w:rFonts w:hint="default" w:ascii="Wingdings" w:hAnsi="Wingdings"/>
      </w:rPr>
    </w:lvl>
    <w:lvl w:ilvl="6" w:tplc="889C47E4">
      <w:start w:val="1"/>
      <w:numFmt w:val="bullet"/>
      <w:lvlText w:val=""/>
      <w:lvlJc w:val="left"/>
      <w:pPr>
        <w:ind w:left="5037" w:hanging="360"/>
      </w:pPr>
      <w:rPr>
        <w:rFonts w:hint="default" w:ascii="Symbol" w:hAnsi="Symbol"/>
      </w:rPr>
    </w:lvl>
    <w:lvl w:ilvl="7" w:tplc="41826DF4">
      <w:start w:val="1"/>
      <w:numFmt w:val="bullet"/>
      <w:lvlText w:val="o"/>
      <w:lvlJc w:val="left"/>
      <w:pPr>
        <w:ind w:left="5757" w:hanging="360"/>
      </w:pPr>
      <w:rPr>
        <w:rFonts w:hint="default" w:ascii="Courier New" w:hAnsi="Courier New"/>
      </w:rPr>
    </w:lvl>
    <w:lvl w:ilvl="8" w:tplc="959E6050">
      <w:start w:val="1"/>
      <w:numFmt w:val="bullet"/>
      <w:lvlText w:val=""/>
      <w:lvlJc w:val="left"/>
      <w:pPr>
        <w:ind w:left="6477" w:hanging="360"/>
      </w:pPr>
      <w:rPr>
        <w:rFonts w:hint="default" w:ascii="Wingdings" w:hAnsi="Wingdings"/>
      </w:rPr>
    </w:lvl>
  </w:abstractNum>
  <w:abstractNum w:abstractNumId="23" w15:restartNumberingAfterBreak="0">
    <w:nsid w:val="7AB07DB7"/>
    <w:multiLevelType w:val="singleLevel"/>
    <w:tmpl w:val="50A432E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 w:ascii="Times New Roman" w:hAnsi="Times New Roman"/>
      </w:rPr>
    </w:lvl>
  </w:abstractNum>
  <w:abstractNum w:abstractNumId="24" w15:restartNumberingAfterBreak="0">
    <w:nsid w:val="7FA3D1AF"/>
    <w:multiLevelType w:val="hybridMultilevel"/>
    <w:tmpl w:val="FFFFFFFF"/>
    <w:lvl w:ilvl="0" w:tplc="C216812A">
      <w:start w:val="1"/>
      <w:numFmt w:val="bullet"/>
      <w:lvlText w:val=""/>
      <w:lvlJc w:val="left"/>
      <w:pPr>
        <w:ind w:left="717" w:hanging="360"/>
      </w:pPr>
      <w:rPr>
        <w:rFonts w:hint="default" w:ascii="Symbol" w:hAnsi="Symbol"/>
      </w:rPr>
    </w:lvl>
    <w:lvl w:ilvl="1" w:tplc="87E6EC72">
      <w:start w:val="1"/>
      <w:numFmt w:val="bullet"/>
      <w:lvlText w:val="o"/>
      <w:lvlJc w:val="left"/>
      <w:pPr>
        <w:ind w:left="1437" w:hanging="360"/>
      </w:pPr>
      <w:rPr>
        <w:rFonts w:hint="default" w:ascii="Courier New" w:hAnsi="Courier New"/>
      </w:rPr>
    </w:lvl>
    <w:lvl w:ilvl="2" w:tplc="6D98FB78">
      <w:start w:val="1"/>
      <w:numFmt w:val="bullet"/>
      <w:lvlText w:val=""/>
      <w:lvlJc w:val="left"/>
      <w:pPr>
        <w:ind w:left="2157" w:hanging="360"/>
      </w:pPr>
      <w:rPr>
        <w:rFonts w:hint="default" w:ascii="Wingdings" w:hAnsi="Wingdings"/>
      </w:rPr>
    </w:lvl>
    <w:lvl w:ilvl="3" w:tplc="BF467840">
      <w:start w:val="1"/>
      <w:numFmt w:val="bullet"/>
      <w:lvlText w:val=""/>
      <w:lvlJc w:val="left"/>
      <w:pPr>
        <w:ind w:left="2877" w:hanging="360"/>
      </w:pPr>
      <w:rPr>
        <w:rFonts w:hint="default" w:ascii="Symbol" w:hAnsi="Symbol"/>
      </w:rPr>
    </w:lvl>
    <w:lvl w:ilvl="4" w:tplc="D000366E">
      <w:start w:val="1"/>
      <w:numFmt w:val="bullet"/>
      <w:lvlText w:val="o"/>
      <w:lvlJc w:val="left"/>
      <w:pPr>
        <w:ind w:left="3597" w:hanging="360"/>
      </w:pPr>
      <w:rPr>
        <w:rFonts w:hint="default" w:ascii="Courier New" w:hAnsi="Courier New"/>
      </w:rPr>
    </w:lvl>
    <w:lvl w:ilvl="5" w:tplc="A8320A7C">
      <w:start w:val="1"/>
      <w:numFmt w:val="bullet"/>
      <w:lvlText w:val=""/>
      <w:lvlJc w:val="left"/>
      <w:pPr>
        <w:ind w:left="4317" w:hanging="360"/>
      </w:pPr>
      <w:rPr>
        <w:rFonts w:hint="default" w:ascii="Wingdings" w:hAnsi="Wingdings"/>
      </w:rPr>
    </w:lvl>
    <w:lvl w:ilvl="6" w:tplc="824051FE">
      <w:start w:val="1"/>
      <w:numFmt w:val="bullet"/>
      <w:lvlText w:val=""/>
      <w:lvlJc w:val="left"/>
      <w:pPr>
        <w:ind w:left="5037" w:hanging="360"/>
      </w:pPr>
      <w:rPr>
        <w:rFonts w:hint="default" w:ascii="Symbol" w:hAnsi="Symbol"/>
      </w:rPr>
    </w:lvl>
    <w:lvl w:ilvl="7" w:tplc="0B3EB764">
      <w:start w:val="1"/>
      <w:numFmt w:val="bullet"/>
      <w:lvlText w:val="o"/>
      <w:lvlJc w:val="left"/>
      <w:pPr>
        <w:ind w:left="5757" w:hanging="360"/>
      </w:pPr>
      <w:rPr>
        <w:rFonts w:hint="default" w:ascii="Courier New" w:hAnsi="Courier New"/>
      </w:rPr>
    </w:lvl>
    <w:lvl w:ilvl="8" w:tplc="F760DDA8">
      <w:start w:val="1"/>
      <w:numFmt w:val="bullet"/>
      <w:lvlText w:val=""/>
      <w:lvlJc w:val="left"/>
      <w:pPr>
        <w:ind w:left="6477" w:hanging="360"/>
      </w:pPr>
      <w:rPr>
        <w:rFonts w:hint="default" w:ascii="Wingdings" w:hAnsi="Wingdings"/>
      </w:rPr>
    </w:lvl>
  </w:abstractNum>
  <w:num w:numId="57">
    <w:abstractNumId w:val="28"/>
  </w:num>
  <w:num w:numId="56">
    <w:abstractNumId w:val="27"/>
  </w:num>
  <w:num w:numId="55">
    <w:abstractNumId w:val="26"/>
  </w:num>
  <w:num w:numId="54">
    <w:abstractNumId w:val="25"/>
  </w:num>
  <w:num w:numId="1" w16cid:durableId="339240687">
    <w:abstractNumId w:val="16"/>
  </w:num>
  <w:num w:numId="2" w16cid:durableId="1152869422">
    <w:abstractNumId w:val="8"/>
  </w:num>
  <w:num w:numId="3" w16cid:durableId="23137687">
    <w:abstractNumId w:val="5"/>
  </w:num>
  <w:num w:numId="4" w16cid:durableId="1461025004">
    <w:abstractNumId w:val="22"/>
  </w:num>
  <w:num w:numId="5" w16cid:durableId="250507910">
    <w:abstractNumId w:val="24"/>
  </w:num>
  <w:num w:numId="6" w16cid:durableId="168519263">
    <w:abstractNumId w:val="7"/>
  </w:num>
  <w:num w:numId="7" w16cid:durableId="1736928264">
    <w:abstractNumId w:val="3"/>
  </w:num>
  <w:num w:numId="8" w16cid:durableId="1196886467">
    <w:abstractNumId w:val="18"/>
  </w:num>
  <w:num w:numId="9" w16cid:durableId="1092319058">
    <w:abstractNumId w:val="9"/>
  </w:num>
  <w:num w:numId="10" w16cid:durableId="581379199">
    <w:abstractNumId w:val="10"/>
  </w:num>
  <w:num w:numId="11" w16cid:durableId="1267814100">
    <w:abstractNumId w:val="17"/>
  </w:num>
  <w:num w:numId="12" w16cid:durableId="770665485">
    <w:abstractNumId w:val="1"/>
  </w:num>
  <w:num w:numId="13" w16cid:durableId="1057630501">
    <w:abstractNumId w:val="21"/>
  </w:num>
  <w:num w:numId="14" w16cid:durableId="1755466072">
    <w:abstractNumId w:val="12"/>
  </w:num>
  <w:num w:numId="15" w16cid:durableId="214436862">
    <w:abstractNumId w:val="11"/>
  </w:num>
  <w:num w:numId="16" w16cid:durableId="50158657">
    <w:abstractNumId w:val="23"/>
  </w:num>
  <w:num w:numId="17" w16cid:durableId="1507209629">
    <w:abstractNumId w:val="13"/>
  </w:num>
  <w:num w:numId="18" w16cid:durableId="1816869469">
    <w:abstractNumId w:val="2"/>
  </w:num>
  <w:num w:numId="19" w16cid:durableId="2057387587">
    <w:abstractNumId w:val="0"/>
  </w:num>
  <w:num w:numId="20" w16cid:durableId="699823982">
    <w:abstractNumId w:val="0"/>
  </w:num>
  <w:num w:numId="21" w16cid:durableId="980768399">
    <w:abstractNumId w:val="19"/>
  </w:num>
  <w:num w:numId="22" w16cid:durableId="1751612830">
    <w:abstractNumId w:val="20"/>
  </w:num>
  <w:num w:numId="23" w16cid:durableId="1934850165">
    <w:abstractNumId w:val="20"/>
  </w:num>
  <w:num w:numId="24" w16cid:durableId="899558462">
    <w:abstractNumId w:val="20"/>
  </w:num>
  <w:num w:numId="25" w16cid:durableId="2076471960">
    <w:abstractNumId w:val="0"/>
  </w:num>
  <w:num w:numId="26" w16cid:durableId="1537624904">
    <w:abstractNumId w:val="15"/>
  </w:num>
  <w:num w:numId="27" w16cid:durableId="1905753677">
    <w:abstractNumId w:val="0"/>
  </w:num>
  <w:num w:numId="28" w16cid:durableId="1316640651">
    <w:abstractNumId w:val="0"/>
  </w:num>
  <w:num w:numId="29" w16cid:durableId="1435706524">
    <w:abstractNumId w:val="0"/>
  </w:num>
  <w:num w:numId="30" w16cid:durableId="1116753020">
    <w:abstractNumId w:val="0"/>
  </w:num>
  <w:num w:numId="31" w16cid:durableId="565532382">
    <w:abstractNumId w:val="0"/>
  </w:num>
  <w:num w:numId="32" w16cid:durableId="79446568">
    <w:abstractNumId w:val="0"/>
  </w:num>
  <w:num w:numId="33" w16cid:durableId="455030315">
    <w:abstractNumId w:val="0"/>
  </w:num>
  <w:num w:numId="34" w16cid:durableId="653218428">
    <w:abstractNumId w:val="0"/>
  </w:num>
  <w:num w:numId="35" w16cid:durableId="1806393262">
    <w:abstractNumId w:val="0"/>
  </w:num>
  <w:num w:numId="36" w16cid:durableId="1378314567">
    <w:abstractNumId w:val="0"/>
  </w:num>
  <w:num w:numId="37" w16cid:durableId="339698217">
    <w:abstractNumId w:val="0"/>
  </w:num>
  <w:num w:numId="38" w16cid:durableId="1784498221">
    <w:abstractNumId w:val="0"/>
  </w:num>
  <w:num w:numId="39" w16cid:durableId="984118540">
    <w:abstractNumId w:val="0"/>
  </w:num>
  <w:num w:numId="40" w16cid:durableId="1176113057">
    <w:abstractNumId w:val="0"/>
  </w:num>
  <w:num w:numId="41" w16cid:durableId="756825130">
    <w:abstractNumId w:val="0"/>
  </w:num>
  <w:num w:numId="42" w16cid:durableId="394164341">
    <w:abstractNumId w:val="0"/>
  </w:num>
  <w:num w:numId="43" w16cid:durableId="790317258">
    <w:abstractNumId w:val="0"/>
  </w:num>
  <w:num w:numId="44" w16cid:durableId="1015501039">
    <w:abstractNumId w:val="0"/>
  </w:num>
  <w:num w:numId="45" w16cid:durableId="1545679622">
    <w:abstractNumId w:val="0"/>
  </w:num>
  <w:num w:numId="46" w16cid:durableId="991762509">
    <w:abstractNumId w:val="0"/>
  </w:num>
  <w:num w:numId="47" w16cid:durableId="984160574">
    <w:abstractNumId w:val="0"/>
  </w:num>
  <w:num w:numId="48" w16cid:durableId="1143961093">
    <w:abstractNumId w:val="0"/>
  </w:num>
  <w:num w:numId="49" w16cid:durableId="309092183">
    <w:abstractNumId w:val="0"/>
  </w:num>
  <w:num w:numId="50" w16cid:durableId="1738938528">
    <w:abstractNumId w:val="6"/>
  </w:num>
  <w:num w:numId="51" w16cid:durableId="721944754">
    <w:abstractNumId w:val="14"/>
  </w:num>
  <w:num w:numId="52" w16cid:durableId="948272717">
    <w:abstractNumId w:val="0"/>
  </w:num>
  <w:num w:numId="53" w16cid:durableId="2040205499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SystemFonts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8FD"/>
    <w:rsid w:val="00000E03"/>
    <w:rsid w:val="000040C8"/>
    <w:rsid w:val="00025A94"/>
    <w:rsid w:val="00031875"/>
    <w:rsid w:val="0003780E"/>
    <w:rsid w:val="000443B9"/>
    <w:rsid w:val="0005577F"/>
    <w:rsid w:val="00063AE6"/>
    <w:rsid w:val="00063D0C"/>
    <w:rsid w:val="00064FBF"/>
    <w:rsid w:val="00065B0C"/>
    <w:rsid w:val="000818C2"/>
    <w:rsid w:val="000C07A2"/>
    <w:rsid w:val="000C6200"/>
    <w:rsid w:val="000D18B8"/>
    <w:rsid w:val="000E1AAC"/>
    <w:rsid w:val="00100F18"/>
    <w:rsid w:val="001010C5"/>
    <w:rsid w:val="00151458"/>
    <w:rsid w:val="00165433"/>
    <w:rsid w:val="001663D9"/>
    <w:rsid w:val="00173C8F"/>
    <w:rsid w:val="00180FBF"/>
    <w:rsid w:val="00190E29"/>
    <w:rsid w:val="0019753E"/>
    <w:rsid w:val="001A0338"/>
    <w:rsid w:val="001A2C7E"/>
    <w:rsid w:val="001B0F90"/>
    <w:rsid w:val="001B18CC"/>
    <w:rsid w:val="001B53F5"/>
    <w:rsid w:val="001C64A8"/>
    <w:rsid w:val="001D7EAB"/>
    <w:rsid w:val="001E75B4"/>
    <w:rsid w:val="00204C06"/>
    <w:rsid w:val="00204F59"/>
    <w:rsid w:val="00237CBA"/>
    <w:rsid w:val="00244166"/>
    <w:rsid w:val="00284D78"/>
    <w:rsid w:val="002A0E68"/>
    <w:rsid w:val="002A463E"/>
    <w:rsid w:val="002A4A46"/>
    <w:rsid w:val="002B2018"/>
    <w:rsid w:val="002C5331"/>
    <w:rsid w:val="002C781B"/>
    <w:rsid w:val="002D46C7"/>
    <w:rsid w:val="0032512D"/>
    <w:rsid w:val="00336F74"/>
    <w:rsid w:val="0034003C"/>
    <w:rsid w:val="00342FB9"/>
    <w:rsid w:val="00343996"/>
    <w:rsid w:val="00351474"/>
    <w:rsid w:val="00351C9C"/>
    <w:rsid w:val="00365051"/>
    <w:rsid w:val="003971B9"/>
    <w:rsid w:val="003C1082"/>
    <w:rsid w:val="003D2CA3"/>
    <w:rsid w:val="003D30A2"/>
    <w:rsid w:val="003D646E"/>
    <w:rsid w:val="0041297A"/>
    <w:rsid w:val="004177D8"/>
    <w:rsid w:val="004337E7"/>
    <w:rsid w:val="00437B3D"/>
    <w:rsid w:val="00462F79"/>
    <w:rsid w:val="004774AE"/>
    <w:rsid w:val="00481B5F"/>
    <w:rsid w:val="004B20B2"/>
    <w:rsid w:val="004D5671"/>
    <w:rsid w:val="004E7F9F"/>
    <w:rsid w:val="00516960"/>
    <w:rsid w:val="005214D3"/>
    <w:rsid w:val="00537D0F"/>
    <w:rsid w:val="005558AD"/>
    <w:rsid w:val="00561969"/>
    <w:rsid w:val="00563E25"/>
    <w:rsid w:val="00580F5E"/>
    <w:rsid w:val="00585BFF"/>
    <w:rsid w:val="00593717"/>
    <w:rsid w:val="005A27A4"/>
    <w:rsid w:val="005A5155"/>
    <w:rsid w:val="005B46AD"/>
    <w:rsid w:val="005D58FD"/>
    <w:rsid w:val="005F6DE4"/>
    <w:rsid w:val="00602EFA"/>
    <w:rsid w:val="00603648"/>
    <w:rsid w:val="006068B2"/>
    <w:rsid w:val="00606BDC"/>
    <w:rsid w:val="00613487"/>
    <w:rsid w:val="0065A66D"/>
    <w:rsid w:val="006B1F24"/>
    <w:rsid w:val="006EB3C4"/>
    <w:rsid w:val="006F5A48"/>
    <w:rsid w:val="00704793"/>
    <w:rsid w:val="00742BCF"/>
    <w:rsid w:val="00747416"/>
    <w:rsid w:val="00750A41"/>
    <w:rsid w:val="00774D3F"/>
    <w:rsid w:val="00784EDB"/>
    <w:rsid w:val="007A7541"/>
    <w:rsid w:val="007E2B87"/>
    <w:rsid w:val="007F71C3"/>
    <w:rsid w:val="008023A9"/>
    <w:rsid w:val="008056B3"/>
    <w:rsid w:val="00821499"/>
    <w:rsid w:val="00834FC8"/>
    <w:rsid w:val="008479A0"/>
    <w:rsid w:val="00852C37"/>
    <w:rsid w:val="0085900D"/>
    <w:rsid w:val="008A30F7"/>
    <w:rsid w:val="008A7243"/>
    <w:rsid w:val="008B0353"/>
    <w:rsid w:val="008B4F86"/>
    <w:rsid w:val="008E0427"/>
    <w:rsid w:val="008E2F82"/>
    <w:rsid w:val="008F365F"/>
    <w:rsid w:val="008F4132"/>
    <w:rsid w:val="00920B0A"/>
    <w:rsid w:val="0092175D"/>
    <w:rsid w:val="00923B6A"/>
    <w:rsid w:val="009325E0"/>
    <w:rsid w:val="009671D1"/>
    <w:rsid w:val="00970065"/>
    <w:rsid w:val="009949CF"/>
    <w:rsid w:val="009B52AE"/>
    <w:rsid w:val="009C06C8"/>
    <w:rsid w:val="009C4FF7"/>
    <w:rsid w:val="009C6905"/>
    <w:rsid w:val="00A27180"/>
    <w:rsid w:val="00A32660"/>
    <w:rsid w:val="00A35CB2"/>
    <w:rsid w:val="00A43E32"/>
    <w:rsid w:val="00A75153"/>
    <w:rsid w:val="00A76465"/>
    <w:rsid w:val="00A7646E"/>
    <w:rsid w:val="00A76FD2"/>
    <w:rsid w:val="00A85047"/>
    <w:rsid w:val="00AA5B36"/>
    <w:rsid w:val="00AC04D3"/>
    <w:rsid w:val="00AC1977"/>
    <w:rsid w:val="00AE69F0"/>
    <w:rsid w:val="00B11D71"/>
    <w:rsid w:val="00B32879"/>
    <w:rsid w:val="00B4045D"/>
    <w:rsid w:val="00B41478"/>
    <w:rsid w:val="00B64A5A"/>
    <w:rsid w:val="00B67D35"/>
    <w:rsid w:val="00B95BE9"/>
    <w:rsid w:val="00B97709"/>
    <w:rsid w:val="00BB309C"/>
    <w:rsid w:val="00BD503A"/>
    <w:rsid w:val="00BF42E4"/>
    <w:rsid w:val="00C010CB"/>
    <w:rsid w:val="00C077A2"/>
    <w:rsid w:val="00C71F60"/>
    <w:rsid w:val="00C84BDD"/>
    <w:rsid w:val="00C87B06"/>
    <w:rsid w:val="00C967B8"/>
    <w:rsid w:val="00CA0369"/>
    <w:rsid w:val="00CC0943"/>
    <w:rsid w:val="00CC52FE"/>
    <w:rsid w:val="00CD0D4A"/>
    <w:rsid w:val="00CD2D6E"/>
    <w:rsid w:val="00CD78D7"/>
    <w:rsid w:val="00CE6C68"/>
    <w:rsid w:val="00CF5278"/>
    <w:rsid w:val="00CF6458"/>
    <w:rsid w:val="00D02FAE"/>
    <w:rsid w:val="00D07AB3"/>
    <w:rsid w:val="00D43452"/>
    <w:rsid w:val="00D4512B"/>
    <w:rsid w:val="00D45587"/>
    <w:rsid w:val="00D46993"/>
    <w:rsid w:val="00D97214"/>
    <w:rsid w:val="00DA3982"/>
    <w:rsid w:val="00DB41CB"/>
    <w:rsid w:val="00DB6AAD"/>
    <w:rsid w:val="00DD75DA"/>
    <w:rsid w:val="00DE7D70"/>
    <w:rsid w:val="00DF67CD"/>
    <w:rsid w:val="00E02047"/>
    <w:rsid w:val="00E1440F"/>
    <w:rsid w:val="00E25B05"/>
    <w:rsid w:val="00E37A39"/>
    <w:rsid w:val="00E542EA"/>
    <w:rsid w:val="00E54301"/>
    <w:rsid w:val="00E7625F"/>
    <w:rsid w:val="00E82A9A"/>
    <w:rsid w:val="00EA34D7"/>
    <w:rsid w:val="00EA456B"/>
    <w:rsid w:val="00EA66FA"/>
    <w:rsid w:val="00EC141B"/>
    <w:rsid w:val="00EE7B4C"/>
    <w:rsid w:val="00EF1646"/>
    <w:rsid w:val="00EF7D19"/>
    <w:rsid w:val="00F171A4"/>
    <w:rsid w:val="00F438A8"/>
    <w:rsid w:val="00F6345C"/>
    <w:rsid w:val="00F76CEF"/>
    <w:rsid w:val="00F87BF0"/>
    <w:rsid w:val="00F91DA3"/>
    <w:rsid w:val="00FE039B"/>
    <w:rsid w:val="01047E6B"/>
    <w:rsid w:val="01916547"/>
    <w:rsid w:val="01972DAB"/>
    <w:rsid w:val="01E20FC9"/>
    <w:rsid w:val="028258A4"/>
    <w:rsid w:val="02E3511C"/>
    <w:rsid w:val="0319C4D0"/>
    <w:rsid w:val="0336182B"/>
    <w:rsid w:val="033A9325"/>
    <w:rsid w:val="03565992"/>
    <w:rsid w:val="040AC3F3"/>
    <w:rsid w:val="04563D8D"/>
    <w:rsid w:val="0458F72E"/>
    <w:rsid w:val="04672EBA"/>
    <w:rsid w:val="04936C96"/>
    <w:rsid w:val="04BD7311"/>
    <w:rsid w:val="04E2E960"/>
    <w:rsid w:val="04E818AE"/>
    <w:rsid w:val="04F47C9F"/>
    <w:rsid w:val="0591C873"/>
    <w:rsid w:val="05AAA762"/>
    <w:rsid w:val="0623A716"/>
    <w:rsid w:val="0635B0B2"/>
    <w:rsid w:val="067B7AF4"/>
    <w:rsid w:val="06C2F8E8"/>
    <w:rsid w:val="06DF0614"/>
    <w:rsid w:val="0707BEAD"/>
    <w:rsid w:val="070FB7FE"/>
    <w:rsid w:val="074CE162"/>
    <w:rsid w:val="0779F6FE"/>
    <w:rsid w:val="077E6043"/>
    <w:rsid w:val="07C3FD02"/>
    <w:rsid w:val="07D11609"/>
    <w:rsid w:val="07F6AE42"/>
    <w:rsid w:val="0823457F"/>
    <w:rsid w:val="08408480"/>
    <w:rsid w:val="088B486B"/>
    <w:rsid w:val="08F85287"/>
    <w:rsid w:val="094C136D"/>
    <w:rsid w:val="0966DE29"/>
    <w:rsid w:val="0988EF70"/>
    <w:rsid w:val="099AFCF1"/>
    <w:rsid w:val="0A1A7D64"/>
    <w:rsid w:val="0A35C5B5"/>
    <w:rsid w:val="0A633F6C"/>
    <w:rsid w:val="0A743E05"/>
    <w:rsid w:val="0A75C2E0"/>
    <w:rsid w:val="0AA23DBF"/>
    <w:rsid w:val="0ACB6FA9"/>
    <w:rsid w:val="0C202CE8"/>
    <w:rsid w:val="0C2BD3A6"/>
    <w:rsid w:val="0C4FE5D5"/>
    <w:rsid w:val="0CC68191"/>
    <w:rsid w:val="0CD7D32E"/>
    <w:rsid w:val="0D1460A8"/>
    <w:rsid w:val="0D18A6B2"/>
    <w:rsid w:val="0E0DF9A3"/>
    <w:rsid w:val="0E28E251"/>
    <w:rsid w:val="0E28E251"/>
    <w:rsid w:val="0E407EF2"/>
    <w:rsid w:val="0E523D56"/>
    <w:rsid w:val="0E9063B2"/>
    <w:rsid w:val="0ED619CC"/>
    <w:rsid w:val="0F216FB0"/>
    <w:rsid w:val="0F457ECA"/>
    <w:rsid w:val="0F687511"/>
    <w:rsid w:val="0F6EFF80"/>
    <w:rsid w:val="0F7554F1"/>
    <w:rsid w:val="0FE75CD1"/>
    <w:rsid w:val="0FF40940"/>
    <w:rsid w:val="10384ED7"/>
    <w:rsid w:val="103D1345"/>
    <w:rsid w:val="10713F50"/>
    <w:rsid w:val="11432738"/>
    <w:rsid w:val="11461F1F"/>
    <w:rsid w:val="1171C714"/>
    <w:rsid w:val="11794C66"/>
    <w:rsid w:val="118441B4"/>
    <w:rsid w:val="11A5FC56"/>
    <w:rsid w:val="11A78498"/>
    <w:rsid w:val="11B0D59F"/>
    <w:rsid w:val="11C3EE37"/>
    <w:rsid w:val="11C51450"/>
    <w:rsid w:val="11D3E605"/>
    <w:rsid w:val="11FDF73E"/>
    <w:rsid w:val="12146B6A"/>
    <w:rsid w:val="1221DEFF"/>
    <w:rsid w:val="1230F7BC"/>
    <w:rsid w:val="128DDBA5"/>
    <w:rsid w:val="128FD716"/>
    <w:rsid w:val="12984ABA"/>
    <w:rsid w:val="12E6BE12"/>
    <w:rsid w:val="1300DE38"/>
    <w:rsid w:val="13A02D40"/>
    <w:rsid w:val="13B5734D"/>
    <w:rsid w:val="13E3EEB5"/>
    <w:rsid w:val="140D3B7E"/>
    <w:rsid w:val="143403D6"/>
    <w:rsid w:val="1442BD86"/>
    <w:rsid w:val="145CB02C"/>
    <w:rsid w:val="1481896A"/>
    <w:rsid w:val="15089A4B"/>
    <w:rsid w:val="1528EB26"/>
    <w:rsid w:val="1562449C"/>
    <w:rsid w:val="15707849"/>
    <w:rsid w:val="1586BE55"/>
    <w:rsid w:val="158B6E0A"/>
    <w:rsid w:val="15965509"/>
    <w:rsid w:val="15A902DF"/>
    <w:rsid w:val="16179232"/>
    <w:rsid w:val="164BB470"/>
    <w:rsid w:val="164E4898"/>
    <w:rsid w:val="164E4898"/>
    <w:rsid w:val="1662F6B6"/>
    <w:rsid w:val="1669854C"/>
    <w:rsid w:val="1675D61A"/>
    <w:rsid w:val="16A859CC"/>
    <w:rsid w:val="16F23EC1"/>
    <w:rsid w:val="16FFF39E"/>
    <w:rsid w:val="1700ED67"/>
    <w:rsid w:val="17553155"/>
    <w:rsid w:val="17892527"/>
    <w:rsid w:val="17D06DE8"/>
    <w:rsid w:val="18006D62"/>
    <w:rsid w:val="18006D62"/>
    <w:rsid w:val="183B27EE"/>
    <w:rsid w:val="188A7809"/>
    <w:rsid w:val="188A7809"/>
    <w:rsid w:val="189B8925"/>
    <w:rsid w:val="18D9FA6F"/>
    <w:rsid w:val="1918A364"/>
    <w:rsid w:val="195F56FC"/>
    <w:rsid w:val="196D9665"/>
    <w:rsid w:val="1A4B3239"/>
    <w:rsid w:val="1A57E22A"/>
    <w:rsid w:val="1A9614CA"/>
    <w:rsid w:val="1AAC81D0"/>
    <w:rsid w:val="1AAE2745"/>
    <w:rsid w:val="1AE91A31"/>
    <w:rsid w:val="1AEFC81C"/>
    <w:rsid w:val="1AFF311A"/>
    <w:rsid w:val="1B1EE575"/>
    <w:rsid w:val="1B3312F8"/>
    <w:rsid w:val="1B54CD52"/>
    <w:rsid w:val="1B6360CC"/>
    <w:rsid w:val="1C3DDA9D"/>
    <w:rsid w:val="1CFD5FE5"/>
    <w:rsid w:val="1CFD5FE5"/>
    <w:rsid w:val="1D33E94B"/>
    <w:rsid w:val="1D575F0C"/>
    <w:rsid w:val="1E514384"/>
    <w:rsid w:val="1E524538"/>
    <w:rsid w:val="1E55BFB5"/>
    <w:rsid w:val="1E614A8D"/>
    <w:rsid w:val="1E679D6E"/>
    <w:rsid w:val="1F0B0200"/>
    <w:rsid w:val="1F704697"/>
    <w:rsid w:val="20297225"/>
    <w:rsid w:val="21178F82"/>
    <w:rsid w:val="211C8F1D"/>
    <w:rsid w:val="216FAB76"/>
    <w:rsid w:val="21819E92"/>
    <w:rsid w:val="2203D96C"/>
    <w:rsid w:val="2203D96C"/>
    <w:rsid w:val="223066A8"/>
    <w:rsid w:val="23236F48"/>
    <w:rsid w:val="233158CC"/>
    <w:rsid w:val="23AA1E4F"/>
    <w:rsid w:val="23DBC759"/>
    <w:rsid w:val="23EEF3BA"/>
    <w:rsid w:val="2408005A"/>
    <w:rsid w:val="240E8920"/>
    <w:rsid w:val="2417F3D8"/>
    <w:rsid w:val="242C7E71"/>
    <w:rsid w:val="2437BA9A"/>
    <w:rsid w:val="243893E5"/>
    <w:rsid w:val="2501A49F"/>
    <w:rsid w:val="257FBDAF"/>
    <w:rsid w:val="25D003C5"/>
    <w:rsid w:val="25FA01B6"/>
    <w:rsid w:val="263DFC06"/>
    <w:rsid w:val="26967C82"/>
    <w:rsid w:val="27645C56"/>
    <w:rsid w:val="27C4EBBF"/>
    <w:rsid w:val="27D470F6"/>
    <w:rsid w:val="27D8FCE6"/>
    <w:rsid w:val="28415FE5"/>
    <w:rsid w:val="284C5B9F"/>
    <w:rsid w:val="2854A341"/>
    <w:rsid w:val="287FD278"/>
    <w:rsid w:val="287FD278"/>
    <w:rsid w:val="2911A135"/>
    <w:rsid w:val="2930A588"/>
    <w:rsid w:val="2936B939"/>
    <w:rsid w:val="29957F5D"/>
    <w:rsid w:val="2996C779"/>
    <w:rsid w:val="2A490AEE"/>
    <w:rsid w:val="2A6D0726"/>
    <w:rsid w:val="2A7C2506"/>
    <w:rsid w:val="2B38F5F9"/>
    <w:rsid w:val="2B4A5406"/>
    <w:rsid w:val="2B7395AD"/>
    <w:rsid w:val="2B8D01AB"/>
    <w:rsid w:val="2BFF62CB"/>
    <w:rsid w:val="2C0DED0B"/>
    <w:rsid w:val="2C12BD5F"/>
    <w:rsid w:val="2C81C882"/>
    <w:rsid w:val="2CB577FC"/>
    <w:rsid w:val="2CCD683A"/>
    <w:rsid w:val="2CF31FCB"/>
    <w:rsid w:val="2CFCE053"/>
    <w:rsid w:val="2D27B651"/>
    <w:rsid w:val="2E4A1163"/>
    <w:rsid w:val="2E9D0297"/>
    <w:rsid w:val="2EBE3852"/>
    <w:rsid w:val="2F003B2F"/>
    <w:rsid w:val="2F255B4C"/>
    <w:rsid w:val="2F715A3A"/>
    <w:rsid w:val="2FDCDAAE"/>
    <w:rsid w:val="30163002"/>
    <w:rsid w:val="306B321C"/>
    <w:rsid w:val="30AE743B"/>
    <w:rsid w:val="30B5CB52"/>
    <w:rsid w:val="30E817AB"/>
    <w:rsid w:val="31BDDD1F"/>
    <w:rsid w:val="31D563E9"/>
    <w:rsid w:val="31F1B4AA"/>
    <w:rsid w:val="3242CAB7"/>
    <w:rsid w:val="3255D562"/>
    <w:rsid w:val="3277FB0E"/>
    <w:rsid w:val="32AE3C8F"/>
    <w:rsid w:val="32CA86E9"/>
    <w:rsid w:val="32E9F7E9"/>
    <w:rsid w:val="3329AE84"/>
    <w:rsid w:val="332BDB78"/>
    <w:rsid w:val="337F7ECA"/>
    <w:rsid w:val="33932B59"/>
    <w:rsid w:val="33C48BC8"/>
    <w:rsid w:val="33C5E4CB"/>
    <w:rsid w:val="34095DFB"/>
    <w:rsid w:val="340EEC23"/>
    <w:rsid w:val="34B3BEEF"/>
    <w:rsid w:val="34C3CF95"/>
    <w:rsid w:val="351F4CE7"/>
    <w:rsid w:val="354173DA"/>
    <w:rsid w:val="355D4BB4"/>
    <w:rsid w:val="356A67B1"/>
    <w:rsid w:val="35987A31"/>
    <w:rsid w:val="35EFF798"/>
    <w:rsid w:val="3735B379"/>
    <w:rsid w:val="374A5558"/>
    <w:rsid w:val="374A5558"/>
    <w:rsid w:val="378EA2FC"/>
    <w:rsid w:val="382F0049"/>
    <w:rsid w:val="3838953E"/>
    <w:rsid w:val="38581C32"/>
    <w:rsid w:val="386B869A"/>
    <w:rsid w:val="38BA0351"/>
    <w:rsid w:val="3961BC76"/>
    <w:rsid w:val="39659C47"/>
    <w:rsid w:val="39EB46A0"/>
    <w:rsid w:val="3AB51047"/>
    <w:rsid w:val="3ADB23F5"/>
    <w:rsid w:val="3B1D732B"/>
    <w:rsid w:val="3B214D87"/>
    <w:rsid w:val="3B23F2CB"/>
    <w:rsid w:val="3B3D30FE"/>
    <w:rsid w:val="3BA539E9"/>
    <w:rsid w:val="3BE29DFF"/>
    <w:rsid w:val="3C560224"/>
    <w:rsid w:val="3C6A85D1"/>
    <w:rsid w:val="3C6A9822"/>
    <w:rsid w:val="3C6A9822"/>
    <w:rsid w:val="3CFEADD4"/>
    <w:rsid w:val="3D14447F"/>
    <w:rsid w:val="3D6E342B"/>
    <w:rsid w:val="3D7994A6"/>
    <w:rsid w:val="3D94A594"/>
    <w:rsid w:val="3D9699CA"/>
    <w:rsid w:val="3E085314"/>
    <w:rsid w:val="3E464F85"/>
    <w:rsid w:val="3E6F40F3"/>
    <w:rsid w:val="3E9BBEAB"/>
    <w:rsid w:val="3EA1DA93"/>
    <w:rsid w:val="3EAF6CD0"/>
    <w:rsid w:val="3ECE19D7"/>
    <w:rsid w:val="3EE9284E"/>
    <w:rsid w:val="3F10FCB7"/>
    <w:rsid w:val="3F5F6171"/>
    <w:rsid w:val="3FA5363B"/>
    <w:rsid w:val="3FCA7E27"/>
    <w:rsid w:val="400119E4"/>
    <w:rsid w:val="402B2F02"/>
    <w:rsid w:val="40312D99"/>
    <w:rsid w:val="407212BC"/>
    <w:rsid w:val="4072856A"/>
    <w:rsid w:val="407F14CA"/>
    <w:rsid w:val="40C2754A"/>
    <w:rsid w:val="40CD6472"/>
    <w:rsid w:val="40CE9BEE"/>
    <w:rsid w:val="4111AE70"/>
    <w:rsid w:val="41D131B1"/>
    <w:rsid w:val="421F6151"/>
    <w:rsid w:val="426D3F59"/>
    <w:rsid w:val="42BB2E20"/>
    <w:rsid w:val="42E296AD"/>
    <w:rsid w:val="42EC3AFF"/>
    <w:rsid w:val="42FA98DE"/>
    <w:rsid w:val="43370B80"/>
    <w:rsid w:val="4364B6F6"/>
    <w:rsid w:val="438D5DFE"/>
    <w:rsid w:val="43DB055F"/>
    <w:rsid w:val="43F04256"/>
    <w:rsid w:val="441F1C82"/>
    <w:rsid w:val="44442277"/>
    <w:rsid w:val="4457BB66"/>
    <w:rsid w:val="44667249"/>
    <w:rsid w:val="44EB9A63"/>
    <w:rsid w:val="453ED722"/>
    <w:rsid w:val="4543AFA5"/>
    <w:rsid w:val="457C963F"/>
    <w:rsid w:val="45938CDE"/>
    <w:rsid w:val="4650558F"/>
    <w:rsid w:val="469571C1"/>
    <w:rsid w:val="471165E0"/>
    <w:rsid w:val="472AC8F3"/>
    <w:rsid w:val="474972DC"/>
    <w:rsid w:val="47C21C5D"/>
    <w:rsid w:val="48AEA07B"/>
    <w:rsid w:val="48C177BB"/>
    <w:rsid w:val="4955E364"/>
    <w:rsid w:val="49673C2B"/>
    <w:rsid w:val="49D00403"/>
    <w:rsid w:val="4A261710"/>
    <w:rsid w:val="4A261710"/>
    <w:rsid w:val="4A331977"/>
    <w:rsid w:val="4A5E83A5"/>
    <w:rsid w:val="4A6E2668"/>
    <w:rsid w:val="4A7BE32A"/>
    <w:rsid w:val="4AA2BF70"/>
    <w:rsid w:val="4AC45992"/>
    <w:rsid w:val="4B0DC62E"/>
    <w:rsid w:val="4B9DD17E"/>
    <w:rsid w:val="4BE200D3"/>
    <w:rsid w:val="4C132523"/>
    <w:rsid w:val="4C3003AB"/>
    <w:rsid w:val="4C6C2FFC"/>
    <w:rsid w:val="4CA5D784"/>
    <w:rsid w:val="4D0BFAE5"/>
    <w:rsid w:val="4D2D073C"/>
    <w:rsid w:val="4D5B51EB"/>
    <w:rsid w:val="4D927ACE"/>
    <w:rsid w:val="4DB773C2"/>
    <w:rsid w:val="4DC0DAFB"/>
    <w:rsid w:val="4DFD0E48"/>
    <w:rsid w:val="4E32583E"/>
    <w:rsid w:val="4E8BE5E7"/>
    <w:rsid w:val="4E8DD842"/>
    <w:rsid w:val="4F369B5A"/>
    <w:rsid w:val="4F44483B"/>
    <w:rsid w:val="4F703983"/>
    <w:rsid w:val="4F7EFFBC"/>
    <w:rsid w:val="4F8AC549"/>
    <w:rsid w:val="4FE47E46"/>
    <w:rsid w:val="4FEB9E6F"/>
    <w:rsid w:val="5006BF3D"/>
    <w:rsid w:val="5043FF16"/>
    <w:rsid w:val="50624ECD"/>
    <w:rsid w:val="5065DAD9"/>
    <w:rsid w:val="50773017"/>
    <w:rsid w:val="5091699F"/>
    <w:rsid w:val="50CF6C48"/>
    <w:rsid w:val="50D52A8A"/>
    <w:rsid w:val="5129D256"/>
    <w:rsid w:val="5149939B"/>
    <w:rsid w:val="514DCDB1"/>
    <w:rsid w:val="517484C3"/>
    <w:rsid w:val="517B0CA5"/>
    <w:rsid w:val="517F6940"/>
    <w:rsid w:val="518308F4"/>
    <w:rsid w:val="52AFFC7A"/>
    <w:rsid w:val="52D6CE37"/>
    <w:rsid w:val="5307E823"/>
    <w:rsid w:val="535570CB"/>
    <w:rsid w:val="535C2452"/>
    <w:rsid w:val="53882041"/>
    <w:rsid w:val="53BF1FD5"/>
    <w:rsid w:val="53ED3E54"/>
    <w:rsid w:val="54059755"/>
    <w:rsid w:val="541E6636"/>
    <w:rsid w:val="545DC842"/>
    <w:rsid w:val="548C4EE9"/>
    <w:rsid w:val="54930A9B"/>
    <w:rsid w:val="54CA042F"/>
    <w:rsid w:val="54DB298A"/>
    <w:rsid w:val="5520BC56"/>
    <w:rsid w:val="5554287F"/>
    <w:rsid w:val="558504BB"/>
    <w:rsid w:val="55F496A6"/>
    <w:rsid w:val="55F7F022"/>
    <w:rsid w:val="56C1B1A1"/>
    <w:rsid w:val="57184955"/>
    <w:rsid w:val="5721D078"/>
    <w:rsid w:val="575EB457"/>
    <w:rsid w:val="5771BE6D"/>
    <w:rsid w:val="577671CF"/>
    <w:rsid w:val="5787FFD4"/>
    <w:rsid w:val="57997754"/>
    <w:rsid w:val="579B49D0"/>
    <w:rsid w:val="57B3F77B"/>
    <w:rsid w:val="580A8598"/>
    <w:rsid w:val="58363138"/>
    <w:rsid w:val="585B54EF"/>
    <w:rsid w:val="585B8723"/>
    <w:rsid w:val="587656C8"/>
    <w:rsid w:val="58F150BC"/>
    <w:rsid w:val="5906D727"/>
    <w:rsid w:val="59827528"/>
    <w:rsid w:val="59A9C4B6"/>
    <w:rsid w:val="5A0DFCD6"/>
    <w:rsid w:val="5A4F2634"/>
    <w:rsid w:val="5A713415"/>
    <w:rsid w:val="5AE8242F"/>
    <w:rsid w:val="5B258592"/>
    <w:rsid w:val="5B8298B8"/>
    <w:rsid w:val="5BC64DA2"/>
    <w:rsid w:val="5BF32224"/>
    <w:rsid w:val="5BFAD785"/>
    <w:rsid w:val="5C9BEE61"/>
    <w:rsid w:val="5CC63D65"/>
    <w:rsid w:val="5D008E05"/>
    <w:rsid w:val="5D1B67EE"/>
    <w:rsid w:val="5D4320B4"/>
    <w:rsid w:val="5D451B04"/>
    <w:rsid w:val="5D706FA4"/>
    <w:rsid w:val="5DA0CBE0"/>
    <w:rsid w:val="5DBED339"/>
    <w:rsid w:val="5DF8C4B9"/>
    <w:rsid w:val="5E3DCA01"/>
    <w:rsid w:val="5EE3FBC6"/>
    <w:rsid w:val="5EEB89A9"/>
    <w:rsid w:val="5F28B39A"/>
    <w:rsid w:val="5F74D242"/>
    <w:rsid w:val="5F95021E"/>
    <w:rsid w:val="6005F9C5"/>
    <w:rsid w:val="6042AD8C"/>
    <w:rsid w:val="608AEB2C"/>
    <w:rsid w:val="608D2584"/>
    <w:rsid w:val="608D2584"/>
    <w:rsid w:val="60954054"/>
    <w:rsid w:val="60A61651"/>
    <w:rsid w:val="60D9E5FA"/>
    <w:rsid w:val="6165BE64"/>
    <w:rsid w:val="61770222"/>
    <w:rsid w:val="61962BB2"/>
    <w:rsid w:val="61D7CA3C"/>
    <w:rsid w:val="61DACD97"/>
    <w:rsid w:val="623B3C38"/>
    <w:rsid w:val="62956566"/>
    <w:rsid w:val="62B3616E"/>
    <w:rsid w:val="6325904E"/>
    <w:rsid w:val="634ED898"/>
    <w:rsid w:val="64112975"/>
    <w:rsid w:val="642BC23F"/>
    <w:rsid w:val="6431D417"/>
    <w:rsid w:val="648141A2"/>
    <w:rsid w:val="64C53A44"/>
    <w:rsid w:val="6532853C"/>
    <w:rsid w:val="66038186"/>
    <w:rsid w:val="661F1C6B"/>
    <w:rsid w:val="6637D124"/>
    <w:rsid w:val="66C680FF"/>
    <w:rsid w:val="66C90806"/>
    <w:rsid w:val="66E875BB"/>
    <w:rsid w:val="66E875BB"/>
    <w:rsid w:val="66FA57D9"/>
    <w:rsid w:val="67705191"/>
    <w:rsid w:val="67936307"/>
    <w:rsid w:val="67E37723"/>
    <w:rsid w:val="67E37723"/>
    <w:rsid w:val="67F6B571"/>
    <w:rsid w:val="684833F4"/>
    <w:rsid w:val="6883C30E"/>
    <w:rsid w:val="68E3E800"/>
    <w:rsid w:val="68ECAAC7"/>
    <w:rsid w:val="69926BBF"/>
    <w:rsid w:val="69AE19D6"/>
    <w:rsid w:val="69B639E2"/>
    <w:rsid w:val="69BB958B"/>
    <w:rsid w:val="6AC22261"/>
    <w:rsid w:val="6ACB4AB0"/>
    <w:rsid w:val="6AD3E439"/>
    <w:rsid w:val="6ADD3947"/>
    <w:rsid w:val="6AF9DECD"/>
    <w:rsid w:val="6B3324C7"/>
    <w:rsid w:val="6B47728E"/>
    <w:rsid w:val="6C096C9C"/>
    <w:rsid w:val="6C51F3EC"/>
    <w:rsid w:val="6CA7EDAB"/>
    <w:rsid w:val="6CC163D4"/>
    <w:rsid w:val="6D2C3F3C"/>
    <w:rsid w:val="6D2FBD8C"/>
    <w:rsid w:val="6D876ACE"/>
    <w:rsid w:val="6DF22CB6"/>
    <w:rsid w:val="6DF4FE03"/>
    <w:rsid w:val="6E0F8627"/>
    <w:rsid w:val="6E1F94EF"/>
    <w:rsid w:val="6E2ACC9C"/>
    <w:rsid w:val="6E34EB11"/>
    <w:rsid w:val="6E590860"/>
    <w:rsid w:val="6E853C21"/>
    <w:rsid w:val="6E9381D4"/>
    <w:rsid w:val="6EB88F3D"/>
    <w:rsid w:val="6EBAD423"/>
    <w:rsid w:val="6F74FAA4"/>
    <w:rsid w:val="6F7EFF92"/>
    <w:rsid w:val="6FD3A900"/>
    <w:rsid w:val="6FE698ED"/>
    <w:rsid w:val="6FEE5B01"/>
    <w:rsid w:val="7016CE15"/>
    <w:rsid w:val="702381FE"/>
    <w:rsid w:val="70435555"/>
    <w:rsid w:val="70743FAD"/>
    <w:rsid w:val="7098E39A"/>
    <w:rsid w:val="709D5158"/>
    <w:rsid w:val="70F44673"/>
    <w:rsid w:val="710F18E1"/>
    <w:rsid w:val="71291ED2"/>
    <w:rsid w:val="712B496F"/>
    <w:rsid w:val="71857CF6"/>
    <w:rsid w:val="718A3F32"/>
    <w:rsid w:val="71B96568"/>
    <w:rsid w:val="71E2A499"/>
    <w:rsid w:val="71E622A8"/>
    <w:rsid w:val="71F4AE38"/>
    <w:rsid w:val="722571FF"/>
    <w:rsid w:val="723EB25E"/>
    <w:rsid w:val="723F15C2"/>
    <w:rsid w:val="728ADF97"/>
    <w:rsid w:val="729E4E3E"/>
    <w:rsid w:val="72A3658A"/>
    <w:rsid w:val="72BFB2A8"/>
    <w:rsid w:val="730DC1B9"/>
    <w:rsid w:val="733A78DC"/>
    <w:rsid w:val="73713079"/>
    <w:rsid w:val="738157A1"/>
    <w:rsid w:val="738289A1"/>
    <w:rsid w:val="73D280AA"/>
    <w:rsid w:val="73FDA67C"/>
    <w:rsid w:val="7425C2BF"/>
    <w:rsid w:val="7431D64C"/>
    <w:rsid w:val="7436B698"/>
    <w:rsid w:val="7450A0A1"/>
    <w:rsid w:val="74733104"/>
    <w:rsid w:val="74B253A7"/>
    <w:rsid w:val="74B8DAF9"/>
    <w:rsid w:val="74DF0782"/>
    <w:rsid w:val="74EB8541"/>
    <w:rsid w:val="750843B6"/>
    <w:rsid w:val="7539A203"/>
    <w:rsid w:val="7539A203"/>
    <w:rsid w:val="755B970F"/>
    <w:rsid w:val="755B970F"/>
    <w:rsid w:val="75656DD7"/>
    <w:rsid w:val="75A31832"/>
    <w:rsid w:val="75CEDA74"/>
    <w:rsid w:val="762CA37D"/>
    <w:rsid w:val="766C9AE2"/>
    <w:rsid w:val="770CC9F6"/>
    <w:rsid w:val="774DC681"/>
    <w:rsid w:val="77747623"/>
    <w:rsid w:val="77FA320A"/>
    <w:rsid w:val="77FAF09F"/>
    <w:rsid w:val="7806A141"/>
    <w:rsid w:val="7808B9BD"/>
    <w:rsid w:val="78306FDA"/>
    <w:rsid w:val="78705D65"/>
    <w:rsid w:val="787082C6"/>
    <w:rsid w:val="7879440F"/>
    <w:rsid w:val="7998ACF2"/>
    <w:rsid w:val="79D5F45A"/>
    <w:rsid w:val="7A035DCD"/>
    <w:rsid w:val="7A4E97D9"/>
    <w:rsid w:val="7A701C8C"/>
    <w:rsid w:val="7A753934"/>
    <w:rsid w:val="7B086AF4"/>
    <w:rsid w:val="7BA56C62"/>
    <w:rsid w:val="7BB242B8"/>
    <w:rsid w:val="7BFA352D"/>
    <w:rsid w:val="7C022D54"/>
    <w:rsid w:val="7CA89375"/>
    <w:rsid w:val="7CDB43B6"/>
    <w:rsid w:val="7D1D7261"/>
    <w:rsid w:val="7D6BF273"/>
    <w:rsid w:val="7D7C91D8"/>
    <w:rsid w:val="7DC3A96F"/>
    <w:rsid w:val="7F9D5287"/>
    <w:rsid w:val="7FCDA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E30FC6"/>
  <w15:chartTrackingRefBased/>
  <w15:docId w15:val="{9F50001A-783A-4EE7-99DB-28BC1486B3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sid w:val="008A30F7"/>
    <w:pPr>
      <w:spacing w:line="276" w:lineRule="auto"/>
      <w:ind w:firstLine="357"/>
    </w:pPr>
    <w:rPr>
      <w:sz w:val="24"/>
    </w:rPr>
  </w:style>
  <w:style w:type="paragraph" w:styleId="Nagwek1">
    <w:name w:val="heading 1"/>
    <w:uiPriority w:val="1"/>
    <w:qFormat/>
    <w:rsid w:val="585B54EF"/>
    <w:pPr>
      <w:keepNext/>
      <w:numPr>
        <w:numId w:val="19"/>
      </w:numPr>
      <w:spacing w:before="240"/>
      <w:outlineLvl w:val="0"/>
    </w:pPr>
    <w:rPr>
      <w:b/>
      <w:bCs/>
    </w:rPr>
  </w:style>
  <w:style w:type="paragraph" w:styleId="Nagwek2">
    <w:name w:val="heading 2"/>
    <w:uiPriority w:val="1"/>
    <w:qFormat/>
    <w:rsid w:val="585B54EF"/>
    <w:pPr>
      <w:keepNext/>
      <w:numPr>
        <w:ilvl w:val="1"/>
        <w:numId w:val="19"/>
      </w:numPr>
      <w:spacing w:before="120"/>
      <w:ind w:left="578" w:hanging="578"/>
      <w:outlineLvl w:val="1"/>
    </w:pPr>
    <w:rPr>
      <w:b/>
      <w:bCs/>
      <w:i/>
      <w:iCs/>
    </w:rPr>
  </w:style>
  <w:style w:type="paragraph" w:styleId="Nagwek3">
    <w:name w:val="heading 3"/>
    <w:uiPriority w:val="1"/>
    <w:qFormat/>
    <w:rsid w:val="585B54EF"/>
    <w:pPr>
      <w:keepNext/>
      <w:numPr>
        <w:ilvl w:val="2"/>
        <w:numId w:val="19"/>
      </w:numPr>
      <w:spacing w:before="60" w:after="60"/>
      <w:outlineLvl w:val="2"/>
    </w:pPr>
    <w:rPr>
      <w:b/>
      <w:bCs/>
      <w:sz w:val="22"/>
      <w:szCs w:val="22"/>
    </w:rPr>
  </w:style>
  <w:style w:type="paragraph" w:styleId="Nagwek4">
    <w:name w:val="heading 4"/>
    <w:uiPriority w:val="1"/>
    <w:qFormat/>
    <w:rsid w:val="585B54EF"/>
    <w:pPr>
      <w:keepNext/>
      <w:numPr>
        <w:ilvl w:val="3"/>
        <w:numId w:val="19"/>
      </w:numPr>
      <w:spacing w:before="240" w:after="60"/>
      <w:outlineLvl w:val="3"/>
    </w:pPr>
    <w:rPr>
      <w:b/>
      <w:bCs/>
      <w:sz w:val="28"/>
      <w:szCs w:val="28"/>
    </w:rPr>
  </w:style>
  <w:style w:type="paragraph" w:styleId="Nagwek5">
    <w:name w:val="heading 5"/>
    <w:uiPriority w:val="1"/>
    <w:qFormat/>
    <w:rsid w:val="585B54EF"/>
    <w:pPr>
      <w:numPr>
        <w:ilvl w:val="4"/>
        <w:numId w:val="19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Nagwek6">
    <w:name w:val="heading 6"/>
    <w:uiPriority w:val="1"/>
    <w:qFormat/>
    <w:rsid w:val="585B54EF"/>
    <w:pPr>
      <w:numPr>
        <w:ilvl w:val="5"/>
        <w:numId w:val="19"/>
      </w:numPr>
      <w:spacing w:before="240" w:after="60"/>
      <w:outlineLvl w:val="5"/>
    </w:pPr>
    <w:rPr>
      <w:b/>
      <w:bCs/>
      <w:sz w:val="22"/>
      <w:szCs w:val="22"/>
    </w:rPr>
  </w:style>
  <w:style w:type="paragraph" w:styleId="Nagwek7">
    <w:name w:val="heading 7"/>
    <w:uiPriority w:val="1"/>
    <w:qFormat/>
    <w:rsid w:val="585B54EF"/>
    <w:pPr>
      <w:numPr>
        <w:ilvl w:val="6"/>
        <w:numId w:val="19"/>
      </w:numPr>
      <w:spacing w:before="240" w:after="60"/>
      <w:outlineLvl w:val="6"/>
    </w:pPr>
  </w:style>
  <w:style w:type="paragraph" w:styleId="Nagwek8">
    <w:name w:val="heading 8"/>
    <w:uiPriority w:val="1"/>
    <w:qFormat/>
    <w:rsid w:val="585B54EF"/>
    <w:pPr>
      <w:numPr>
        <w:ilvl w:val="7"/>
        <w:numId w:val="19"/>
      </w:numPr>
      <w:spacing w:before="240" w:after="60"/>
      <w:outlineLvl w:val="7"/>
    </w:pPr>
    <w:rPr>
      <w:i/>
      <w:iCs/>
    </w:rPr>
  </w:style>
  <w:style w:type="paragraph" w:styleId="Nagwek9">
    <w:name w:val="heading 9"/>
    <w:uiPriority w:val="1"/>
    <w:qFormat/>
    <w:rsid w:val="585B54EF"/>
    <w:pPr>
      <w:numPr>
        <w:ilvl w:val="8"/>
        <w:numId w:val="19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Nagwek">
    <w:name w:val="header"/>
    <w:uiPriority w:val="1"/>
    <w:rsid w:val="585B54EF"/>
    <w:pPr>
      <w:tabs>
        <w:tab w:val="center" w:pos="4536"/>
        <w:tab w:val="right" w:pos="9072"/>
      </w:tabs>
    </w:pPr>
    <w:rPr>
      <w:rFonts w:ascii="Arial" w:hAnsi="Arial" w:cs="Arial"/>
      <w:sz w:val="16"/>
      <w:szCs w:val="16"/>
    </w:rPr>
  </w:style>
  <w:style w:type="paragraph" w:styleId="Stopka">
    <w:name w:val="footer"/>
    <w:link w:val="StopkaZnak"/>
    <w:uiPriority w:val="1"/>
    <w:rsid w:val="585B54EF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</w:style>
  <w:style w:type="paragraph" w:styleId="Tekstpodstawowy2">
    <w:name w:val="Body Text 2"/>
    <w:uiPriority w:val="1"/>
    <w:rsid w:val="585B54EF"/>
    <w:rPr>
      <w:rFonts w:ascii="Arial" w:hAnsi="Arial"/>
      <w:b/>
      <w:bCs/>
      <w:sz w:val="22"/>
      <w:szCs w:val="22"/>
    </w:rPr>
  </w:style>
  <w:style w:type="character" w:styleId="tekstwtabeliZnak" w:customStyle="1">
    <w:name w:val="tekst_w_tabeli Znak"/>
    <w:link w:val="tekstwtabeli"/>
    <w:rsid w:val="001010C5"/>
    <w:rPr>
      <w:rFonts w:ascii="Arial" w:hAnsi="Arial"/>
      <w:bCs/>
    </w:rPr>
  </w:style>
  <w:style w:type="paragraph" w:styleId="Podtytu">
    <w:name w:val="Subtitle"/>
    <w:uiPriority w:val="1"/>
    <w:qFormat/>
    <w:rsid w:val="585B54EF"/>
    <w:pPr>
      <w:spacing w:after="60"/>
      <w:jc w:val="center"/>
      <w:outlineLvl w:val="1"/>
    </w:pPr>
    <w:rPr>
      <w:rFonts w:ascii="Arial" w:hAnsi="Arial" w:cs="Arial"/>
    </w:rPr>
  </w:style>
  <w:style w:type="paragraph" w:styleId="komentarz" w:customStyle="1">
    <w:name w:val="komentarz"/>
    <w:uiPriority w:val="1"/>
    <w:rsid w:val="585B54EF"/>
    <w:rPr>
      <w:rFonts w:ascii="Arial" w:hAnsi="Arial"/>
      <w:i/>
      <w:iCs/>
      <w:sz w:val="16"/>
      <w:szCs w:val="16"/>
    </w:rPr>
  </w:style>
  <w:style w:type="paragraph" w:styleId="wpiswtabeli" w:customStyle="1">
    <w:name w:val="wpis_w_tabeli"/>
    <w:autoRedefine/>
    <w:rsid w:val="005D58FD"/>
    <w:rPr>
      <w:rFonts w:ascii="Arial" w:hAnsi="Arial" w:cs="Arial"/>
      <w:b/>
      <w:bCs/>
      <w:sz w:val="16"/>
    </w:rPr>
  </w:style>
  <w:style w:type="paragraph" w:styleId="wpiswtabelicentr" w:customStyle="1">
    <w:name w:val="wpis_w_tabeli_centr"/>
    <w:basedOn w:val="wpiswtabeli"/>
    <w:pPr>
      <w:jc w:val="center"/>
    </w:pPr>
  </w:style>
  <w:style w:type="paragraph" w:styleId="tekstwtabeli" w:customStyle="1">
    <w:name w:val="tekst_w_tabeli"/>
    <w:link w:val="tekstwtabeliZnak"/>
    <w:uiPriority w:val="1"/>
    <w:rsid w:val="585B54EF"/>
    <w:rPr>
      <w:rFonts w:ascii="Arial" w:hAnsi="Arial"/>
    </w:rPr>
  </w:style>
  <w:style w:type="paragraph" w:styleId="tekstwtabelicentr" w:customStyle="1">
    <w:name w:val="tekst_w_tabeli_centr"/>
    <w:basedOn w:val="tekstwtabeli"/>
    <w:pPr>
      <w:jc w:val="center"/>
    </w:pPr>
  </w:style>
  <w:style w:type="paragraph" w:styleId="tekstwtabeliTNR" w:customStyle="1">
    <w:name w:val="tekst_w_tabeli_TNR"/>
    <w:basedOn w:val="tekstwtabeli"/>
    <w:rsid w:val="002A463E"/>
    <w:rPr>
      <w:rFonts w:ascii="Times New Roman" w:hAnsi="Times New Roman"/>
    </w:rPr>
  </w:style>
  <w:style w:type="paragraph" w:styleId="Tekstpodstawowykursywa" w:customStyle="1">
    <w:name w:val="Tekst podstawowy kursywa"/>
    <w:uiPriority w:val="1"/>
    <w:rsid w:val="585B54EF"/>
    <w:pPr>
      <w:spacing w:before="240" w:after="120"/>
    </w:pPr>
    <w:rPr>
      <w:b/>
      <w:bCs/>
      <w:i/>
      <w:iCs/>
      <w:lang w:val="en-US"/>
    </w:rPr>
  </w:style>
  <w:style w:type="paragraph" w:styleId="komentarzZnak" w:customStyle="1">
    <w:name w:val="komentarz Znak"/>
    <w:basedOn w:val="tekstwtabeli"/>
    <w:link w:val="komentarzZnakZnak"/>
    <w:autoRedefine/>
    <w:rsid w:val="001010C5"/>
    <w:rPr>
      <w:i/>
      <w:sz w:val="16"/>
    </w:rPr>
  </w:style>
  <w:style w:type="paragraph" w:styleId="Tekstpodstawowy3">
    <w:name w:val="Body Text 3"/>
    <w:uiPriority w:val="1"/>
    <w:rsid w:val="585B54EF"/>
    <w:rPr>
      <w:i/>
      <w:iCs/>
    </w:rPr>
  </w:style>
  <w:style w:type="paragraph" w:styleId="Tekstpodstawowywcity">
    <w:name w:val="Body Text Indent"/>
    <w:uiPriority w:val="1"/>
    <w:rsid w:val="585B54EF"/>
    <w:pPr>
      <w:spacing w:after="120"/>
      <w:ind w:left="283"/>
    </w:pPr>
  </w:style>
  <w:style w:type="paragraph" w:styleId="wpiswtabeliBold" w:customStyle="1">
    <w:name w:val="wpis_w_tabeli_Bold"/>
    <w:basedOn w:val="wpiswtabeli"/>
    <w:rPr>
      <w:b w:val="0"/>
      <w:bCs w:val="0"/>
    </w:rPr>
  </w:style>
  <w:style w:type="character" w:styleId="komentarzZnakZnak" w:customStyle="1">
    <w:name w:val="komentarz Znak Znak"/>
    <w:link w:val="komentarzZnak"/>
    <w:rsid w:val="001010C5"/>
    <w:rPr>
      <w:rFonts w:ascii="Arial" w:hAnsi="Arial"/>
      <w:bCs/>
      <w:i/>
      <w:sz w:val="16"/>
    </w:rPr>
  </w:style>
  <w:style w:type="paragraph" w:styleId="Mapadokumentu">
    <w:name w:val="Document Map"/>
    <w:link w:val="MapadokumentuZnak"/>
    <w:uiPriority w:val="99"/>
    <w:semiHidden/>
    <w:unhideWhenUsed/>
    <w:rsid w:val="585B54EF"/>
    <w:rPr>
      <w:rFonts w:ascii="Tahoma" w:hAnsi="Tahoma" w:cs="Tahoma"/>
      <w:sz w:val="16"/>
      <w:szCs w:val="16"/>
    </w:rPr>
  </w:style>
  <w:style w:type="character" w:styleId="MapadokumentuZnak" w:customStyle="1">
    <w:name w:val="Mapa dokumentu Znak"/>
    <w:link w:val="Mapadokumentu"/>
    <w:uiPriority w:val="99"/>
    <w:semiHidden/>
    <w:rsid w:val="001010C5"/>
    <w:rPr>
      <w:rFonts w:ascii="Tahoma" w:hAnsi="Tahoma" w:cs="Tahoma"/>
      <w:sz w:val="16"/>
      <w:szCs w:val="16"/>
    </w:rPr>
  </w:style>
  <w:style w:type="character" w:styleId="WW8Num3z0" w:customStyle="1">
    <w:name w:val="WW8Num3z0"/>
    <w:rsid w:val="00B97709"/>
    <w:rPr>
      <w:rFonts w:ascii="Wingdings" w:hAnsi="Wingdings"/>
    </w:rPr>
  </w:style>
  <w:style w:type="character" w:styleId="Odwoaniedokomentarza">
    <w:name w:val="annotation reference"/>
    <w:uiPriority w:val="99"/>
    <w:semiHidden/>
    <w:unhideWhenUsed/>
    <w:rsid w:val="001B18CC"/>
    <w:rPr>
      <w:sz w:val="16"/>
      <w:szCs w:val="16"/>
    </w:rPr>
  </w:style>
  <w:style w:type="paragraph" w:styleId="Tekstkomentarza">
    <w:name w:val="annotation text"/>
    <w:link w:val="TekstkomentarzaZnak"/>
    <w:uiPriority w:val="99"/>
    <w:semiHidden/>
    <w:unhideWhenUsed/>
    <w:rsid w:val="585B54EF"/>
  </w:style>
  <w:style w:type="character" w:styleId="TekstkomentarzaZnak" w:customStyle="1">
    <w:name w:val="Tekst komentarza Znak"/>
    <w:link w:val="Tekstkomentarza"/>
    <w:uiPriority w:val="99"/>
    <w:semiHidden/>
    <w:rsid w:val="001B18CC"/>
    <w:rPr>
      <w:lang w:val="pl-PL"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1B18CC"/>
    <w:rPr>
      <w:b/>
      <w:bCs/>
    </w:rPr>
  </w:style>
  <w:style w:type="character" w:styleId="TematkomentarzaZnak" w:customStyle="1">
    <w:name w:val="Temat komentarza Znak"/>
    <w:link w:val="Tematkomentarza"/>
    <w:uiPriority w:val="99"/>
    <w:semiHidden/>
    <w:rsid w:val="001B18CC"/>
    <w:rPr>
      <w:b/>
      <w:bCs/>
      <w:lang w:val="pl-PL" w:eastAsia="pl-PL"/>
    </w:rPr>
  </w:style>
  <w:style w:type="paragraph" w:styleId="Tekstdymka">
    <w:name w:val="Balloon Text"/>
    <w:link w:val="TekstdymkaZnak"/>
    <w:uiPriority w:val="99"/>
    <w:semiHidden/>
    <w:unhideWhenUsed/>
    <w:rsid w:val="585B54EF"/>
    <w:rPr>
      <w:rFonts w:ascii="Tahoma" w:hAnsi="Tahoma" w:cs="Tahoma"/>
      <w:sz w:val="16"/>
      <w:szCs w:val="16"/>
    </w:rPr>
  </w:style>
  <w:style w:type="character" w:styleId="TekstdymkaZnak" w:customStyle="1">
    <w:name w:val="Tekst dymka Znak"/>
    <w:link w:val="Tekstdymka"/>
    <w:uiPriority w:val="99"/>
    <w:semiHidden/>
    <w:rsid w:val="001B18CC"/>
    <w:rPr>
      <w:rFonts w:ascii="Tahoma" w:hAnsi="Tahoma" w:cs="Tahoma"/>
      <w:sz w:val="16"/>
      <w:szCs w:val="16"/>
      <w:lang w:val="pl-PL" w:eastAsia="pl-PL"/>
    </w:rPr>
  </w:style>
  <w:style w:type="paragraph" w:styleId="podpowiedzi" w:customStyle="1">
    <w:name w:val="podpowiedzi"/>
    <w:uiPriority w:val="1"/>
    <w:qFormat/>
    <w:rsid w:val="585B54EF"/>
    <w:rPr>
      <w:rFonts w:ascii="Arial" w:hAnsi="Arial"/>
      <w:i/>
      <w:iCs/>
      <w:sz w:val="16"/>
      <w:szCs w:val="16"/>
    </w:rPr>
  </w:style>
  <w:style w:type="character" w:styleId="WW8Num8z0" w:customStyle="1">
    <w:name w:val="WW8Num8z0"/>
    <w:rsid w:val="009C4FF7"/>
    <w:rPr>
      <w:rFonts w:ascii="Wingdings" w:hAnsi="Wingdings"/>
    </w:rPr>
  </w:style>
  <w:style w:type="character" w:styleId="Pogrubienie">
    <w:name w:val="Strong"/>
    <w:uiPriority w:val="22"/>
    <w:qFormat/>
    <w:rsid w:val="00DE7D70"/>
    <w:rPr>
      <w:b/>
      <w:bCs/>
    </w:rPr>
  </w:style>
  <w:style w:type="character" w:styleId="apple-converted-space" w:customStyle="1">
    <w:name w:val="apple-converted-space"/>
    <w:rsid w:val="00DE7D70"/>
  </w:style>
  <w:style w:type="character" w:styleId="Uwydatnienie">
    <w:name w:val="Emphasis"/>
    <w:uiPriority w:val="20"/>
    <w:qFormat/>
    <w:rsid w:val="00DE7D70"/>
    <w:rPr>
      <w:i/>
      <w:iCs/>
    </w:rPr>
  </w:style>
  <w:style w:type="character" w:styleId="StopkaZnak" w:customStyle="1">
    <w:name w:val="Stopka Znak"/>
    <w:link w:val="Stopka"/>
    <w:rsid w:val="0032512D"/>
    <w:rPr>
      <w:sz w:val="24"/>
    </w:rPr>
  </w:style>
  <w:style w:type="paragraph" w:styleId="Podpowiedzi0" w:customStyle="1">
    <w:name w:val="Podpowiedzi"/>
    <w:uiPriority w:val="1"/>
    <w:qFormat/>
    <w:rsid w:val="585B54EF"/>
    <w:pPr>
      <w:jc w:val="both"/>
    </w:pPr>
    <w:rPr>
      <w:rFonts w:ascii="Arial" w:hAnsi="Arial" w:cs="Arial"/>
      <w:i/>
      <w:iCs/>
      <w:sz w:val="16"/>
      <w:szCs w:val="16"/>
      <w:lang w:eastAsia="ar-SA"/>
    </w:rPr>
  </w:style>
  <w:style w:type="paragraph" w:styleId="Akapitzlist">
    <w:name w:val="List Paragraph"/>
    <w:uiPriority w:val="34"/>
    <w:qFormat/>
    <w:rsid w:val="585B54EF"/>
    <w:pPr>
      <w:ind w:left="720"/>
      <w:contextualSpacing/>
    </w:pPr>
  </w:style>
  <w:style w:type="table" w:styleId="Tabela-Siatka">
    <w:name w:val="Table Grid"/>
    <w:basedOn w:val="Standardowy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0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image" Target="/media/image.png" Id="rId855265594" /><Relationship Type="http://schemas.microsoft.com/office/2020/10/relationships/intelligence" Target="intelligence2.xml" Id="R0de715734c074fec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_Studia_Podyplomowe\szablony%20dokument&#243;w%20i%20prezentacji\2004_01_ZPTT_szablon.dot" TargetMode="External"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33F5DC65464D4BB2B314C5DD93712A" ma:contentTypeVersion="3" ma:contentTypeDescription="Create a new document." ma:contentTypeScope="" ma:versionID="c0a67ed057314ab55a81668151ef509d">
  <xsd:schema xmlns:xsd="http://www.w3.org/2001/XMLSchema" xmlns:xs="http://www.w3.org/2001/XMLSchema" xmlns:p="http://schemas.microsoft.com/office/2006/metadata/properties" xmlns:ns2="33613fca-b75c-4120-be07-8e445647d315" targetNamespace="http://schemas.microsoft.com/office/2006/metadata/properties" ma:root="true" ma:fieldsID="e2507ec3dc19bb5e5083726f085efbe7" ns2:_="">
    <xsd:import namespace="33613fca-b75c-4120-be07-8e445647d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613fca-b75c-4120-be07-8e445647d3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94097B21-80B2-460A-9190-B3F1F33D11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C971B6-0B1A-44A3-8B0D-0B6A4BA849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E9F769C-5801-4051-9241-DCA4458EDA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613fca-b75c-4120-be07-8e445647d3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82E4863-5F08-4937-B6A6-3FA34CEB2DF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2004_01_ZPTT_szablon.dot</ap:Template>
  <ap:Application>Microsoft Word for the web</ap:Application>
  <ap:DocSecurity>0</ap:DocSecurity>
  <ap:ScaleCrop>false</ap:ScaleCrop>
  <ap:Company>PG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ARKUSZ ZLECENIA PROJEKTOWEGO</dc:title>
  <dc:subject/>
  <dc:creator>Henryk Lasota</dc:creator>
  <keywords/>
  <dc:description/>
  <lastModifiedBy>Sergiusz Kutny</lastModifiedBy>
  <revision>23</revision>
  <lastPrinted>2025-03-19T07:39:00.0000000Z</lastPrinted>
  <dcterms:created xsi:type="dcterms:W3CDTF">2026-03-18T13:26:00.0000000Z</dcterms:created>
  <dcterms:modified xsi:type="dcterms:W3CDTF">2026-04-29T13:30:43.8664956Z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0x010100B133F5DC65464D4BB2B314C5DD93712A</vt:lpwstr>
  </property>
</Properties>
</file>